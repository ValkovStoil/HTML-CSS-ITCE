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A4C33" w14:textId="77777777" w:rsidR="005D255F" w:rsidRDefault="005D255F" w:rsidP="00F019D4">
      <w:pPr>
        <w:ind w:left="0"/>
        <w:jc w:val="center"/>
        <w:rPr>
          <w:noProof/>
          <w:lang w:val="en-US"/>
        </w:rPr>
      </w:pPr>
      <w:r w:rsidRPr="005D255F">
        <w:rPr>
          <w:noProof/>
        </w:rPr>
        <w:drawing>
          <wp:inline distT="0" distB="0" distL="0" distR="0" wp14:anchorId="7A0133BF" wp14:editId="1B2B12F6">
            <wp:extent cx="6191880" cy="1439186"/>
            <wp:effectExtent l="0" t="0" r="0" b="88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4C81EF6-BC45-47AD-9972-9F7CAA278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4C81EF6-BC45-47AD-9972-9F7CAA278E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0" cy="1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noProof/>
          <w:color w:val="FFC000"/>
          <w:szCs w:val="72"/>
          <w:lang w:val="en-US"/>
        </w:rPr>
        <w:alias w:val="Title"/>
        <w:tag w:val=""/>
        <w:id w:val="-928733876"/>
        <w:placeholder>
          <w:docPart w:val="3A943061BBDC1B4A92BC3B4721094E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54A2921" w14:textId="77777777" w:rsidR="005D255F" w:rsidRDefault="00273DAD" w:rsidP="00F019D4">
          <w:pPr>
            <w:pStyle w:val="Title"/>
            <w:ind w:left="0"/>
            <w:rPr>
              <w:noProof/>
              <w:color w:val="FFC000"/>
              <w:szCs w:val="72"/>
              <w:lang w:val="en-US"/>
            </w:rPr>
          </w:pPr>
          <w:r>
            <w:rPr>
              <w:noProof/>
              <w:color w:val="FFC000"/>
              <w:szCs w:val="72"/>
              <w:lang w:val="en-US"/>
            </w:rPr>
            <w:t>Introduction to HTML and CSS</w:t>
          </w:r>
        </w:p>
      </w:sdtContent>
    </w:sdt>
    <w:p w14:paraId="5918A058" w14:textId="77777777" w:rsidR="001D1564" w:rsidRDefault="00273DAD" w:rsidP="0051482E">
      <w:pPr>
        <w:pStyle w:val="Subtitle"/>
        <w:ind w:left="0"/>
        <w:rPr>
          <w:lang w:val="en-US"/>
        </w:rPr>
      </w:pPr>
      <w:r>
        <w:rPr>
          <w:lang w:val="en-US"/>
        </w:rPr>
        <w:t>Exercises</w:t>
      </w:r>
    </w:p>
    <w:p w14:paraId="20CC2324" w14:textId="77777777" w:rsidR="0039232C" w:rsidRDefault="0039232C" w:rsidP="0039232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36"/>
          <w:szCs w:val="36"/>
          <w:lang w:val="en-US"/>
        </w:rPr>
        <w:t>Hello, World</w:t>
      </w:r>
      <w:r>
        <w:rPr>
          <w:lang w:val="en-US"/>
        </w:rPr>
        <w:br/>
      </w:r>
      <w:r>
        <w:rPr>
          <w:noProof/>
          <w:lang w:eastAsia="bg-BG"/>
        </w:rPr>
        <w:drawing>
          <wp:inline distT="0" distB="0" distL="0" distR="0" wp14:anchorId="5E83227C" wp14:editId="67CED4F2">
            <wp:extent cx="4030723" cy="1251443"/>
            <wp:effectExtent l="152400" t="152400" r="325755" b="3492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23" cy="1251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CE761" w14:textId="77777777" w:rsidR="0039232C" w:rsidRDefault="0039232C" w:rsidP="0039232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36"/>
          <w:szCs w:val="36"/>
          <w:lang w:val="en-US"/>
        </w:rPr>
        <w:t>My Profile</w:t>
      </w:r>
      <w:r>
        <w:rPr>
          <w:lang w:val="en-US"/>
        </w:rPr>
        <w:br/>
      </w:r>
      <w:r>
        <w:rPr>
          <w:noProof/>
          <w:lang w:eastAsia="bg-BG"/>
        </w:rPr>
        <w:drawing>
          <wp:inline distT="0" distB="0" distL="0" distR="0" wp14:anchorId="04CC4952" wp14:editId="2C257681">
            <wp:extent cx="3419195" cy="2522901"/>
            <wp:effectExtent l="152400" t="152400" r="340360" b="34734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95" cy="2522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56322" w14:textId="77777777" w:rsidR="0039232C" w:rsidRDefault="0039232C" w:rsidP="0039232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36"/>
          <w:szCs w:val="36"/>
          <w:lang w:val="en-US"/>
        </w:rPr>
        <w:lastRenderedPageBreak/>
        <w:t>My Best Meal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bg-BG"/>
        </w:rPr>
        <w:drawing>
          <wp:inline distT="0" distB="0" distL="0" distR="0" wp14:anchorId="343FF0AE" wp14:editId="1401176F">
            <wp:extent cx="5365630" cy="3273846"/>
            <wp:effectExtent l="152400" t="152400" r="324485" b="34607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21" cy="3277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8E298" w14:textId="77777777" w:rsidR="0039232C" w:rsidRDefault="0039232C" w:rsidP="0039232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36"/>
          <w:szCs w:val="36"/>
          <w:lang w:val="en-US"/>
        </w:rPr>
        <w:t>My Top 5 Movies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8ECB719" wp14:editId="7C38EF47">
            <wp:extent cx="2179687" cy="3665387"/>
            <wp:effectExtent l="152400" t="152400" r="335280" b="3479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10 at 17.19.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169" cy="3681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9D9DA" w14:textId="1FE50A9E" w:rsidR="0039232C" w:rsidRPr="0039232C" w:rsidRDefault="0039232C" w:rsidP="0039232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36"/>
          <w:szCs w:val="36"/>
          <w:lang w:val="en-US"/>
        </w:rPr>
        <w:lastRenderedPageBreak/>
        <w:t xml:space="preserve">My Favorite Songs </w:t>
      </w:r>
      <w:proofErr w:type="gramStart"/>
      <w:r>
        <w:rPr>
          <w:sz w:val="36"/>
          <w:szCs w:val="36"/>
          <w:lang w:val="en-US"/>
        </w:rPr>
        <w:t>And</w:t>
      </w:r>
      <w:proofErr w:type="gramEnd"/>
      <w:r>
        <w:rPr>
          <w:sz w:val="36"/>
          <w:szCs w:val="36"/>
          <w:lang w:val="en-US"/>
        </w:rPr>
        <w:t xml:space="preserve"> Food</w:t>
      </w:r>
      <w:r>
        <w:rPr>
          <w:lang w:val="en-US"/>
        </w:rPr>
        <w:br/>
      </w:r>
      <w:r>
        <w:rPr>
          <w:b/>
          <w:bCs/>
          <w:noProof/>
          <w:sz w:val="36"/>
          <w:szCs w:val="36"/>
        </w:rPr>
        <w:drawing>
          <wp:inline distT="0" distB="0" distL="0" distR="0" wp14:anchorId="2F4075A6" wp14:editId="56EE28B6">
            <wp:extent cx="5727700" cy="250571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3 at 21.47.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871EF5">
        <w:rPr>
          <w:lang w:val="en-US"/>
        </w:rPr>
        <w:t xml:space="preserve">When the client clicks on the song name he should be redirected. </w:t>
      </w:r>
      <w:r w:rsidR="00871EF5">
        <w:rPr>
          <w:lang w:val="en-US"/>
        </w:rPr>
        <w:br/>
      </w:r>
      <w:proofErr w:type="gramStart"/>
      <w:r w:rsidR="00871EF5">
        <w:rPr>
          <w:lang w:val="en-US"/>
        </w:rPr>
        <w:t>( If</w:t>
      </w:r>
      <w:proofErr w:type="gramEnd"/>
      <w:r w:rsidR="00871EF5">
        <w:rPr>
          <w:lang w:val="en-US"/>
        </w:rPr>
        <w:t xml:space="preserve"> I click on ‘Senorita’ I want to see YouTube/Spotify/etc. playing this song for me )</w:t>
      </w:r>
    </w:p>
    <w:p w14:paraId="77376B1D" w14:textId="77777777" w:rsidR="00273DAD" w:rsidRPr="00273DAD" w:rsidRDefault="00273DAD" w:rsidP="00273DAD">
      <w:pPr>
        <w:rPr>
          <w:lang w:val="en-US"/>
        </w:rPr>
      </w:pPr>
    </w:p>
    <w:p w14:paraId="24153F75" w14:textId="77777777" w:rsidR="005D255F" w:rsidRPr="001F252F" w:rsidRDefault="00DB4EED" w:rsidP="00F019D4">
      <w:pPr>
        <w:pStyle w:val="Autor"/>
        <w:ind w:left="0"/>
      </w:pPr>
      <w:r>
        <w:t xml:space="preserve">Created by: </w:t>
      </w:r>
      <w:sdt>
        <w:sdtPr>
          <w:alias w:val="Author"/>
          <w:tag w:val=""/>
          <w:id w:val="-1671564368"/>
          <w:placeholder>
            <w:docPart w:val="41AF0CC0F710A647B86466F0794738C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273DAD">
            <w:t>Niko Kodzhabashev</w:t>
          </w:r>
        </w:sdtContent>
      </w:sdt>
    </w:p>
    <w:p w14:paraId="5E303229" w14:textId="77777777" w:rsidR="0039232C" w:rsidRDefault="0039232C">
      <w:pPr>
        <w:pStyle w:val="TOCHeading"/>
        <w:rPr>
          <w:noProof/>
        </w:rPr>
      </w:pPr>
    </w:p>
    <w:sectPr w:rsidR="0039232C" w:rsidSect="001D1564">
      <w:headerReference w:type="default" r:id="rId17"/>
      <w:footerReference w:type="defaul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4C108" w14:textId="77777777" w:rsidR="005063E5" w:rsidRDefault="005063E5" w:rsidP="001A0371">
      <w:pPr>
        <w:spacing w:after="0" w:line="240" w:lineRule="auto"/>
      </w:pPr>
      <w:r>
        <w:separator/>
      </w:r>
    </w:p>
  </w:endnote>
  <w:endnote w:type="continuationSeparator" w:id="0">
    <w:p w14:paraId="0A5CD051" w14:textId="77777777" w:rsidR="005063E5" w:rsidRDefault="005063E5" w:rsidP="001A0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2424396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69623116" w14:textId="77777777" w:rsidR="001A0371" w:rsidRPr="001A0371" w:rsidRDefault="001D1564" w:rsidP="00F019D4">
        <w:pPr>
          <w:pStyle w:val="Footer"/>
          <w:rPr>
            <w:sz w:val="10"/>
            <w:szCs w:val="10"/>
          </w:rPr>
        </w:pP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CE02D05" wp14:editId="1F2C0936">
                  <wp:simplePos x="0" y="0"/>
                  <wp:positionH relativeFrom="column">
                    <wp:posOffset>-610870</wp:posOffset>
                  </wp:positionH>
                  <wp:positionV relativeFrom="paragraph">
                    <wp:posOffset>131445</wp:posOffset>
                  </wp:positionV>
                  <wp:extent cx="190500" cy="500380"/>
                  <wp:effectExtent l="0" t="0" r="0" b="0"/>
                  <wp:wrapNone/>
                  <wp:docPr id="1" name="Rectangle 1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90500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E4410AE" id="Rectangle 13" o:spid="_x0000_s1026" style="position:absolute;margin-left:-48.1pt;margin-top:10.35pt;width:15pt;height:3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&#13;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76A21C6" wp14:editId="3D9E9BDF">
                  <wp:simplePos x="0" y="0"/>
                  <wp:positionH relativeFrom="column">
                    <wp:posOffset>-194945</wp:posOffset>
                  </wp:positionH>
                  <wp:positionV relativeFrom="paragraph">
                    <wp:posOffset>131445</wp:posOffset>
                  </wp:positionV>
                  <wp:extent cx="111125" cy="500380"/>
                  <wp:effectExtent l="0" t="0" r="3175" b="0"/>
                  <wp:wrapNone/>
                  <wp:docPr id="9" name="Rectangl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787129-0FC0-4BE7-A79C-91EF5750A239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7CD0BFE" id="Rectangle 8" o:spid="_x0000_s1026" style="position:absolute;margin-left:-15.35pt;margin-top:10.35pt;width:8.75pt;height:3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&#13;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08CE8611" wp14:editId="75F9FBA9">
                  <wp:simplePos x="0" y="0"/>
                  <wp:positionH relativeFrom="column">
                    <wp:posOffset>-358112</wp:posOffset>
                  </wp:positionH>
                  <wp:positionV relativeFrom="paragraph">
                    <wp:posOffset>132715</wp:posOffset>
                  </wp:positionV>
                  <wp:extent cx="111125" cy="500380"/>
                  <wp:effectExtent l="0" t="0" r="3175" b="0"/>
                  <wp:wrapNone/>
                  <wp:docPr id="8" name="Rectangl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1F69F4A-DE9F-4BF8-8BAE-5D435557BA36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3AB2B3F" id="Rectangle 7" o:spid="_x0000_s1026" style="position:absolute;margin-left:-28.2pt;margin-top:10.45pt;width:8.75pt;height:3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" fillcolor="#ffd001 [3204]" stroked="f"/>
              </w:pict>
            </mc:Fallback>
          </mc:AlternateContent>
        </w:r>
        <w:r w:rsidR="001A0371">
          <w:rPr>
            <w:noProof/>
            <w:color w:val="FFFFFF" w:themeColor="background1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2387929" wp14:editId="1B8CC9A0">
                  <wp:simplePos x="0" y="0"/>
                  <wp:positionH relativeFrom="column">
                    <wp:posOffset>-875941</wp:posOffset>
                  </wp:positionH>
                  <wp:positionV relativeFrom="paragraph">
                    <wp:posOffset>-27001</wp:posOffset>
                  </wp:positionV>
                  <wp:extent cx="7498080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49808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BE5A6F9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95pt,-2.15pt" to="521.45pt,-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" strokecolor="#ffd001 [3204]" strokeweight="1pt">
                  <v:stroke joinstyle="miter"/>
                </v:line>
              </w:pict>
            </mc:Fallback>
          </mc:AlternateContent>
        </w:r>
        <w:r w:rsidR="001A0371" w:rsidRPr="001A0371">
          <w:rPr>
            <w:lang w:val="en-US"/>
          </w:rPr>
          <w:t>This document is prepared by</w:t>
        </w:r>
        <w:r w:rsidR="00D657BE">
          <w:rPr>
            <w:lang w:val="en-US"/>
          </w:rPr>
          <w:t xml:space="preserve"> ITCE</w:t>
        </w:r>
        <w:r w:rsidR="001A0371" w:rsidRPr="001A0371">
          <w:rPr>
            <w:lang w:val="en-US"/>
          </w:rPr>
          <w:t>. All rights reserved.</w:t>
        </w:r>
      </w:p>
      <w:p w14:paraId="7701F7C6" w14:textId="77777777" w:rsidR="001A0371" w:rsidRPr="00C770D1" w:rsidRDefault="001A0371">
        <w:pPr>
          <w:pStyle w:val="Footer"/>
          <w:jc w:val="right"/>
          <w:rPr>
            <w:sz w:val="24"/>
            <w:szCs w:val="24"/>
          </w:rPr>
        </w:pPr>
        <w:r w:rsidRPr="00C770D1">
          <w:rPr>
            <w:sz w:val="24"/>
            <w:szCs w:val="24"/>
          </w:rPr>
          <w:fldChar w:fldCharType="begin"/>
        </w:r>
        <w:r w:rsidRPr="00C770D1">
          <w:rPr>
            <w:sz w:val="24"/>
            <w:szCs w:val="24"/>
          </w:rPr>
          <w:instrText xml:space="preserve"> PAGE   \* MERGEFORMAT </w:instrText>
        </w:r>
        <w:r w:rsidRPr="00C770D1">
          <w:rPr>
            <w:sz w:val="24"/>
            <w:szCs w:val="24"/>
          </w:rPr>
          <w:fldChar w:fldCharType="separate"/>
        </w:r>
        <w:r w:rsidRPr="00C770D1">
          <w:rPr>
            <w:noProof/>
            <w:sz w:val="24"/>
            <w:szCs w:val="24"/>
          </w:rPr>
          <w:t>2</w:t>
        </w:r>
        <w:r w:rsidRPr="00C770D1">
          <w:rPr>
            <w:noProof/>
            <w:sz w:val="24"/>
            <w:szCs w:val="24"/>
          </w:rPr>
          <w:fldChar w:fldCharType="end"/>
        </w:r>
      </w:p>
    </w:sdtContent>
  </w:sdt>
  <w:p w14:paraId="218B5E84" w14:textId="77777777" w:rsidR="001A0371" w:rsidRPr="001A0371" w:rsidRDefault="001A0371">
    <w:pPr>
      <w:pStyle w:val="Footer"/>
      <w:rPr>
        <w:color w:val="808080" w:themeColor="background1" w:themeShade="80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8A96B" w14:textId="77777777" w:rsidR="005063E5" w:rsidRDefault="005063E5" w:rsidP="001A0371">
      <w:pPr>
        <w:spacing w:after="0" w:line="240" w:lineRule="auto"/>
      </w:pPr>
      <w:r>
        <w:separator/>
      </w:r>
    </w:p>
  </w:footnote>
  <w:footnote w:type="continuationSeparator" w:id="0">
    <w:p w14:paraId="06A300BD" w14:textId="77777777" w:rsidR="005063E5" w:rsidRDefault="005063E5" w:rsidP="001A0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18499" w14:textId="77777777" w:rsidR="001A0371" w:rsidRDefault="0033520F">
    <w:pPr>
      <w:pStyle w:val="Header"/>
    </w:pPr>
    <w:r w:rsidRPr="0033520F">
      <w:rPr>
        <w:noProof/>
      </w:rPr>
      <w:drawing>
        <wp:anchor distT="0" distB="0" distL="114300" distR="114300" simplePos="0" relativeHeight="251660288" behindDoc="1" locked="0" layoutInCell="1" allowOverlap="1" wp14:anchorId="0436C81A" wp14:editId="44A72FC3">
          <wp:simplePos x="0" y="0"/>
          <wp:positionH relativeFrom="rightMargin">
            <wp:posOffset>-227661</wp:posOffset>
          </wp:positionH>
          <wp:positionV relativeFrom="paragraph">
            <wp:posOffset>-401955</wp:posOffset>
          </wp:positionV>
          <wp:extent cx="841375" cy="381635"/>
          <wp:effectExtent l="0" t="0" r="0" b="0"/>
          <wp:wrapTight wrapText="bothSides">
            <wp:wrapPolygon edited="0">
              <wp:start x="9781" y="0"/>
              <wp:lineTo x="0" y="7547"/>
              <wp:lineTo x="0" y="19408"/>
              <wp:lineTo x="7825" y="20486"/>
              <wp:lineTo x="15650" y="20486"/>
              <wp:lineTo x="20540" y="17251"/>
              <wp:lineTo x="21029" y="6469"/>
              <wp:lineTo x="18584" y="0"/>
              <wp:lineTo x="9781" y="0"/>
            </wp:wrapPolygon>
          </wp:wrapTight>
          <wp:docPr id="7" name="Picture 6" descr="A picture containing drawing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228EFD14-2F1E-42FA-AB07-AB8FC098C5C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 descr="A picture containing drawing&#10;&#10;Description automatically generated">
                    <a:extLst>
                      <a:ext uri="{FF2B5EF4-FFF2-40B4-BE49-F238E27FC236}">
                        <a16:creationId xmlns:a16="http://schemas.microsoft.com/office/drawing/2014/main" id="{228EFD14-2F1E-42FA-AB07-AB8FC098C5C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200" b="90000" l="2722" r="95826">
                                <a14:foregroundMark x1="82577" y1="34800" x2="82577" y2="34800"/>
                                <a14:foregroundMark x1="90744" y1="28400" x2="90744" y2="28400"/>
                                <a14:foregroundMark x1="95826" y1="41200" x2="95826" y2="41200"/>
                                <a14:foregroundMark x1="69510" y1="57200" x2="69510" y2="57200"/>
                                <a14:foregroundMark x1="62069" y1="39200" x2="62069" y2="39200"/>
                                <a14:foregroundMark x1="47005" y1="58800" x2="47005" y2="58800"/>
                                <a14:foregroundMark x1="36661" y1="59600" x2="36661" y2="59600"/>
                                <a14:foregroundMark x1="18512" y1="61200" x2="18512" y2="61200"/>
                                <a14:foregroundMark x1="6352" y1="62000" x2="6352" y2="62000"/>
                                <a14:foregroundMark x1="10345" y1="60800" x2="10345" y2="60800"/>
                                <a14:foregroundMark x1="18693" y1="66800" x2="18693" y2="66800"/>
                                <a14:foregroundMark x1="14338" y1="78000" x2="14338" y2="78000"/>
                                <a14:foregroundMark x1="11797" y1="68000" x2="11797" y2="68000"/>
                                <a14:foregroundMark x1="11434" y1="57600" x2="11434" y2="57600"/>
                                <a14:foregroundMark x1="26679" y1="58400" x2="26679" y2="58400"/>
                                <a14:foregroundMark x1="23230" y1="66800" x2="23230" y2="66800"/>
                                <a14:foregroundMark x1="38113" y1="66400" x2="38113" y2="66400"/>
                                <a14:foregroundMark x1="43013" y1="88000" x2="43013" y2="88000"/>
                                <a14:foregroundMark x1="78221" y1="64400" x2="78221" y2="64400"/>
                                <a14:foregroundMark x1="6534" y1="71600" x2="6534" y2="71600"/>
                                <a14:foregroundMark x1="6352" y1="48400" x2="6352" y2="48400"/>
                                <a14:foregroundMark x1="7078" y1="50000" x2="7078" y2="50000"/>
                                <a14:foregroundMark x1="2722" y1="85200" x2="2722" y2="85200"/>
                                <a14:foregroundMark x1="34664" y1="36800" x2="34664" y2="36800"/>
                                <a14:backgroundMark x1="58076" y1="5600" x2="58076" y2="5600"/>
                                <a14:backgroundMark x1="55535" y1="6000" x2="58802" y2="600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375" cy="3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5CFC"/>
    <w:multiLevelType w:val="multilevel"/>
    <w:tmpl w:val="BE64776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7D23395"/>
    <w:multiLevelType w:val="hybridMultilevel"/>
    <w:tmpl w:val="09821E56"/>
    <w:lvl w:ilvl="0" w:tplc="0A047F08">
      <w:start w:val="1"/>
      <w:numFmt w:val="bullet"/>
      <w:pStyle w:val="Bullet"/>
      <w:lvlText w:val=""/>
      <w:lvlJc w:val="left"/>
      <w:pPr>
        <w:ind w:left="1411" w:hanging="360"/>
      </w:pPr>
      <w:rPr>
        <w:rFonts w:ascii="Wingdings" w:hAnsi="Wingdings" w:hint="default"/>
        <w:color w:val="FFD001"/>
      </w:rPr>
    </w:lvl>
    <w:lvl w:ilvl="1" w:tplc="0402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2" w15:restartNumberingAfterBreak="0">
    <w:nsid w:val="26A546D0"/>
    <w:multiLevelType w:val="hybridMultilevel"/>
    <w:tmpl w:val="F34C4C94"/>
    <w:lvl w:ilvl="0" w:tplc="1A6626C6">
      <w:start w:val="1"/>
      <w:numFmt w:val="decimal"/>
      <w:lvlText w:val="%1."/>
      <w:lvlJc w:val="left"/>
      <w:pPr>
        <w:ind w:left="1068" w:hanging="360"/>
      </w:pPr>
      <w:rPr>
        <w:sz w:val="40"/>
        <w:szCs w:val="40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8B82A9C"/>
    <w:multiLevelType w:val="multilevel"/>
    <w:tmpl w:val="0402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DAD"/>
    <w:rsid w:val="000567DF"/>
    <w:rsid w:val="00061D71"/>
    <w:rsid w:val="0007006B"/>
    <w:rsid w:val="00184CEF"/>
    <w:rsid w:val="001A0371"/>
    <w:rsid w:val="001D1564"/>
    <w:rsid w:val="001F252F"/>
    <w:rsid w:val="00273DAD"/>
    <w:rsid w:val="002C3C2A"/>
    <w:rsid w:val="003229E5"/>
    <w:rsid w:val="0033520F"/>
    <w:rsid w:val="0039232C"/>
    <w:rsid w:val="00414DFB"/>
    <w:rsid w:val="005063E5"/>
    <w:rsid w:val="00512E82"/>
    <w:rsid w:val="0051482E"/>
    <w:rsid w:val="00521EDB"/>
    <w:rsid w:val="005D255F"/>
    <w:rsid w:val="00650C3F"/>
    <w:rsid w:val="007F0F35"/>
    <w:rsid w:val="00871EF5"/>
    <w:rsid w:val="008C5748"/>
    <w:rsid w:val="00956430"/>
    <w:rsid w:val="009707A1"/>
    <w:rsid w:val="00C417D6"/>
    <w:rsid w:val="00C770D1"/>
    <w:rsid w:val="00D657BE"/>
    <w:rsid w:val="00DB4EED"/>
    <w:rsid w:val="00DB6060"/>
    <w:rsid w:val="00E916BD"/>
    <w:rsid w:val="00EA2314"/>
    <w:rsid w:val="00EE1618"/>
    <w:rsid w:val="00F0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2140ED"/>
  <w15:chartTrackingRefBased/>
  <w15:docId w15:val="{1E175EDF-CE38-724F-96B7-F3AED2AE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EED"/>
    <w:pPr>
      <w:ind w:left="1021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19D4"/>
    <w:pPr>
      <w:keepNext/>
      <w:keepLines/>
      <w:numPr>
        <w:numId w:val="1"/>
      </w:numPr>
      <w:spacing w:before="240" w:after="120"/>
      <w:ind w:left="431" w:hanging="431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9D4"/>
    <w:pPr>
      <w:keepNext/>
      <w:keepLines/>
      <w:numPr>
        <w:ilvl w:val="1"/>
        <w:numId w:val="1"/>
      </w:numPr>
      <w:spacing w:before="40" w:after="0"/>
      <w:ind w:left="993" w:hanging="567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9D4"/>
    <w:pPr>
      <w:keepNext/>
      <w:keepLines/>
      <w:numPr>
        <w:ilvl w:val="2"/>
        <w:numId w:val="1"/>
      </w:numPr>
      <w:spacing w:before="40" w:after="0"/>
      <w:ind w:left="1701"/>
      <w:outlineLvl w:val="2"/>
    </w:pPr>
    <w:rPr>
      <w:rFonts w:eastAsiaTheme="majorEastAsia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19D4"/>
    <w:pPr>
      <w:keepNext/>
      <w:keepLines/>
      <w:numPr>
        <w:ilvl w:val="3"/>
        <w:numId w:val="1"/>
      </w:numPr>
      <w:spacing w:before="40" w:after="0"/>
      <w:ind w:left="2552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37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BF9B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37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F67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37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37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37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D4"/>
    <w:rPr>
      <w:rFonts w:ascii="Arial" w:eastAsiaTheme="majorEastAsia" w:hAnsi="Arial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9D4"/>
    <w:rPr>
      <w:rFonts w:ascii="Arial" w:eastAsiaTheme="majorEastAsia" w:hAnsi="Arial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D1564"/>
    <w:pPr>
      <w:spacing w:before="480" w:after="480" w:line="240" w:lineRule="auto"/>
      <w:contextualSpacing/>
    </w:pPr>
    <w:rPr>
      <w:rFonts w:eastAsiaTheme="majorEastAsia" w:cstheme="majorBidi"/>
      <w:color w:val="FFD00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564"/>
    <w:rPr>
      <w:rFonts w:ascii="Arial" w:eastAsiaTheme="majorEastAsia" w:hAnsi="Arial" w:cstheme="majorBidi"/>
      <w:color w:val="FFD001"/>
      <w:spacing w:val="-10"/>
      <w:kern w:val="28"/>
      <w:sz w:val="72"/>
      <w:szCs w:val="56"/>
    </w:rPr>
  </w:style>
  <w:style w:type="paragraph" w:styleId="NoSpacing">
    <w:name w:val="No Spacing"/>
    <w:uiPriority w:val="1"/>
    <w:qFormat/>
    <w:rsid w:val="001A0371"/>
    <w:pPr>
      <w:spacing w:after="0" w:line="240" w:lineRule="auto"/>
    </w:pPr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1A0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37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qFormat/>
    <w:rsid w:val="00061D71"/>
    <w:pPr>
      <w:tabs>
        <w:tab w:val="center" w:pos="4536"/>
        <w:tab w:val="right" w:pos="9072"/>
      </w:tabs>
      <w:spacing w:after="0" w:line="240" w:lineRule="auto"/>
    </w:pPr>
    <w:rPr>
      <w:color w:val="7F7F7F" w:themeColor="text1" w:themeTint="80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061D71"/>
    <w:rPr>
      <w:rFonts w:ascii="Arial" w:hAnsi="Arial"/>
      <w:color w:val="7F7F7F" w:themeColor="text1" w:themeTint="80"/>
      <w:sz w:val="18"/>
    </w:rPr>
  </w:style>
  <w:style w:type="paragraph" w:styleId="NormalWeb">
    <w:name w:val="Normal (Web)"/>
    <w:basedOn w:val="Normal"/>
    <w:uiPriority w:val="99"/>
    <w:semiHidden/>
    <w:unhideWhenUsed/>
    <w:rsid w:val="001A0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F019D4"/>
    <w:rPr>
      <w:rFonts w:ascii="Arial" w:eastAsiaTheme="majorEastAsia" w:hAnsi="Arial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19D4"/>
    <w:rPr>
      <w:rFonts w:ascii="Arial" w:eastAsiaTheme="majorEastAsia" w:hAnsi="Arial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371"/>
    <w:rPr>
      <w:rFonts w:asciiTheme="majorHAnsi" w:eastAsiaTheme="majorEastAsia" w:hAnsiTheme="majorHAnsi" w:cstheme="majorBidi"/>
      <w:color w:val="BF9B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371"/>
    <w:rPr>
      <w:rFonts w:asciiTheme="majorHAnsi" w:eastAsiaTheme="majorEastAsia" w:hAnsiTheme="majorHAnsi" w:cstheme="majorBidi"/>
      <w:color w:val="7F67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371"/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3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3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D1564"/>
    <w:pPr>
      <w:numPr>
        <w:numId w:val="0"/>
      </w:numPr>
      <w:spacing w:after="240"/>
      <w:outlineLvl w:val="9"/>
    </w:pPr>
    <w:rPr>
      <w:color w:val="E1D001"/>
      <w:sz w:val="36"/>
      <w:lang w:val="en-US"/>
    </w:rPr>
  </w:style>
  <w:style w:type="paragraph" w:styleId="TOC1">
    <w:name w:val="toc 1"/>
    <w:basedOn w:val="Normal"/>
    <w:next w:val="Normal"/>
    <w:uiPriority w:val="39"/>
    <w:unhideWhenUsed/>
    <w:rsid w:val="00F019D4"/>
    <w:pPr>
      <w:tabs>
        <w:tab w:val="left" w:pos="440"/>
        <w:tab w:val="right" w:leader="dot" w:pos="9062"/>
      </w:tabs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512E8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564"/>
    <w:pPr>
      <w:numPr>
        <w:ilvl w:val="1"/>
      </w:numPr>
      <w:spacing w:before="360" w:after="360"/>
      <w:ind w:left="1021"/>
    </w:pPr>
    <w:rPr>
      <w:rFonts w:eastAsiaTheme="minorEastAsia"/>
      <w:color w:val="5A5A5A" w:themeColor="text1" w:themeTint="A5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1D1564"/>
    <w:rPr>
      <w:rFonts w:ascii="Arial" w:eastAsiaTheme="minorEastAsia" w:hAnsi="Arial"/>
      <w:color w:val="5A5A5A" w:themeColor="text1" w:themeTint="A5"/>
      <w:spacing w:val="15"/>
      <w:sz w:val="48"/>
    </w:rPr>
  </w:style>
  <w:style w:type="paragraph" w:customStyle="1" w:styleId="Autor">
    <w:name w:val="Autor"/>
    <w:basedOn w:val="Normal"/>
    <w:next w:val="Normal"/>
    <w:qFormat/>
    <w:rsid w:val="00DB4EED"/>
    <w:pPr>
      <w:spacing w:before="240" w:after="240"/>
    </w:pPr>
    <w:rPr>
      <w:sz w:val="28"/>
      <w:lang w:val="en-US"/>
    </w:rPr>
  </w:style>
  <w:style w:type="character" w:styleId="PlaceholderText">
    <w:name w:val="Placeholder Text"/>
    <w:basedOn w:val="DefaultParagraphFont"/>
    <w:uiPriority w:val="99"/>
    <w:semiHidden/>
    <w:rsid w:val="001F252F"/>
    <w:rPr>
      <w:color w:val="808080"/>
    </w:rPr>
  </w:style>
  <w:style w:type="paragraph" w:styleId="ListParagraph">
    <w:name w:val="List Paragraph"/>
    <w:basedOn w:val="Normal"/>
    <w:uiPriority w:val="34"/>
    <w:qFormat/>
    <w:rsid w:val="00DB4EED"/>
    <w:pPr>
      <w:ind w:left="720"/>
      <w:contextualSpacing/>
    </w:pPr>
  </w:style>
  <w:style w:type="paragraph" w:customStyle="1" w:styleId="Bullet">
    <w:name w:val="Bullet"/>
    <w:basedOn w:val="Normal"/>
    <w:qFormat/>
    <w:rsid w:val="00F019D4"/>
    <w:pPr>
      <w:numPr>
        <w:numId w:val="3"/>
      </w:numPr>
      <w:spacing w:after="120"/>
      <w:ind w:left="1349" w:hanging="357"/>
    </w:pPr>
    <w:rPr>
      <w:lang w:val="en-US"/>
    </w:rPr>
  </w:style>
  <w:style w:type="paragraph" w:styleId="TOC2">
    <w:name w:val="toc 2"/>
    <w:basedOn w:val="Normal"/>
    <w:next w:val="Normal"/>
    <w:uiPriority w:val="39"/>
    <w:unhideWhenUsed/>
    <w:rsid w:val="00F019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19D4"/>
    <w:pPr>
      <w:spacing w:after="100"/>
      <w:ind w:left="440"/>
    </w:pPr>
  </w:style>
  <w:style w:type="character" w:styleId="Strong">
    <w:name w:val="Strong"/>
    <w:basedOn w:val="DefaultParagraphFont"/>
    <w:uiPriority w:val="22"/>
    <w:rsid w:val="003229E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50C3F"/>
    <w:pPr>
      <w:spacing w:after="200" w:line="240" w:lineRule="auto"/>
    </w:pPr>
    <w:rPr>
      <w:i/>
      <w:iCs/>
      <w:color w:val="595959" w:themeColor="text1" w:themeTint="A6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C3F"/>
    <w:pPr>
      <w:spacing w:after="0"/>
      <w:ind w:left="0"/>
    </w:pPr>
  </w:style>
  <w:style w:type="table" w:styleId="TableGrid">
    <w:name w:val="Table Grid"/>
    <w:basedOn w:val="TableNormal"/>
    <w:uiPriority w:val="39"/>
    <w:rsid w:val="0065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650C3F"/>
    <w:pPr>
      <w:spacing w:after="0" w:line="240" w:lineRule="auto"/>
    </w:pPr>
    <w:tblPr>
      <w:tblStyleRowBandSize w:val="1"/>
      <w:tblStyleColBandSize w:val="1"/>
      <w:tblBorders>
        <w:top w:val="single" w:sz="4" w:space="0" w:color="FFEB99" w:themeColor="accent1" w:themeTint="66"/>
        <w:left w:val="single" w:sz="4" w:space="0" w:color="FFEB99" w:themeColor="accent1" w:themeTint="66"/>
        <w:bottom w:val="single" w:sz="4" w:space="0" w:color="FFEB99" w:themeColor="accent1" w:themeTint="66"/>
        <w:right w:val="single" w:sz="4" w:space="0" w:color="FFEB99" w:themeColor="accent1" w:themeTint="66"/>
        <w:insideH w:val="single" w:sz="4" w:space="0" w:color="FFEB99" w:themeColor="accent1" w:themeTint="66"/>
        <w:insideV w:val="single" w:sz="4" w:space="0" w:color="FFEB9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E2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2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aliases w:val="Jump2IT Table style"/>
    <w:basedOn w:val="TableNormal"/>
    <w:uiPriority w:val="48"/>
    <w:rsid w:val="00061D71"/>
    <w:pPr>
      <w:spacing w:after="0" w:line="240" w:lineRule="auto"/>
    </w:pPr>
    <w:rPr>
      <w:rFonts w:ascii="Arial" w:hAnsi="Arial"/>
    </w:rPr>
    <w:tblPr>
      <w:tblStyleRowBandSize w:val="1"/>
      <w:tblStyleColBandSize w:val="1"/>
      <w:tblCellSpacing w:w="42" w:type="dxa"/>
      <w:tblBorders>
        <w:top w:val="single" w:sz="4" w:space="0" w:color="FFD001" w:themeColor="accent1"/>
        <w:left w:val="single" w:sz="4" w:space="0" w:color="FFD001" w:themeColor="accent1"/>
        <w:bottom w:val="single" w:sz="4" w:space="0" w:color="FFD001" w:themeColor="accent1"/>
        <w:right w:val="single" w:sz="4" w:space="0" w:color="FFD001" w:themeColor="accent1"/>
        <w:insideH w:val="single" w:sz="4" w:space="0" w:color="FFD001" w:themeColor="accent1"/>
        <w:insideV w:val="single" w:sz="4" w:space="0" w:color="FFD001" w:themeColor="accent1"/>
      </w:tblBorders>
    </w:tblPr>
    <w:trPr>
      <w:tblCellSpacing w:w="42" w:type="dxa"/>
    </w:trPr>
    <w:tblStylePr w:type="firstRow">
      <w:rPr>
        <w:b/>
        <w:bCs/>
        <w:color w:val="FFFFFF" w:themeColor="background1"/>
      </w:rPr>
      <w:tblPr/>
      <w:tcPr>
        <w:shd w:val="clear" w:color="auto" w:fill="FFD001" w:themeFill="accent1"/>
      </w:tcPr>
    </w:tblStylePr>
    <w:tblStylePr w:type="lastRow">
      <w:rPr>
        <w:b w:val="0"/>
        <w:bCs/>
      </w:rPr>
      <w:tblPr/>
      <w:tcPr>
        <w:tcBorders>
          <w:top w:val="double" w:sz="4" w:space="0" w:color="FFD001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001" w:themeColor="accent1"/>
          <w:right w:val="single" w:sz="4" w:space="0" w:color="FFD001" w:themeColor="accent1"/>
        </w:tcBorders>
      </w:tcPr>
    </w:tblStylePr>
    <w:tblStylePr w:type="band1Horz">
      <w:tblPr/>
      <w:tcPr>
        <w:tcBorders>
          <w:top w:val="single" w:sz="4" w:space="0" w:color="FFD001" w:themeColor="accent1"/>
          <w:bottom w:val="single" w:sz="4" w:space="0" w:color="FFD001" w:themeColor="accent1"/>
          <w:insideH w:val="nil"/>
        </w:tcBorders>
      </w:tcPr>
    </w:tblStylePr>
    <w:tblStylePr w:type="neCell">
      <w:rPr>
        <w:b w:val="0"/>
      </w:rPr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001" w:themeColor="accent1"/>
          <w:left w:val="nil"/>
        </w:tcBorders>
      </w:tcPr>
    </w:tblStylePr>
    <w:tblStylePr w:type="swCell">
      <w:tblPr/>
      <w:tcPr>
        <w:tcBorders>
          <w:top w:val="double" w:sz="4" w:space="0" w:color="FFD001" w:themeColor="accent1"/>
          <w:right w:val="nil"/>
        </w:tcBorders>
      </w:tcPr>
    </w:tblStylePr>
  </w:style>
  <w:style w:type="table" w:customStyle="1" w:styleId="Jump2ITTableStyle2">
    <w:name w:val="Jump2IT Table Style 2"/>
    <w:basedOn w:val="TableNormal"/>
    <w:uiPriority w:val="99"/>
    <w:rsid w:val="00061D71"/>
    <w:pPr>
      <w:spacing w:after="0" w:line="240" w:lineRule="auto"/>
    </w:pPr>
    <w:rPr>
      <w:rFonts w:ascii="Arial" w:hAnsi="Arial"/>
    </w:rPr>
    <w:tblPr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cPr>
      <w:shd w:val="clear" w:color="auto" w:fill="auto"/>
    </w:tcPr>
    <w:tblStylePr w:type="firstRow">
      <w:rPr>
        <w:b/>
        <w:color w:val="FFFFFF" w:themeColor="background1"/>
      </w:rPr>
      <w:tblPr/>
      <w:tcPr>
        <w:shd w:val="clear" w:color="auto" w:fill="FFD001"/>
      </w:tcPr>
    </w:tblStylePr>
  </w:style>
  <w:style w:type="table" w:customStyle="1" w:styleId="Jump2ITTablestyle1">
    <w:name w:val="Jump2IT Table style 1"/>
    <w:basedOn w:val="TableNormal"/>
    <w:uiPriority w:val="99"/>
    <w:rsid w:val="008C5748"/>
    <w:pPr>
      <w:spacing w:after="0" w:line="240" w:lineRule="auto"/>
    </w:pPr>
    <w:rPr>
      <w:rFonts w:ascii="Arial" w:hAnsi="Arial"/>
    </w:rPr>
    <w:tblPr>
      <w:tblCellSpacing w:w="28" w:type="dxa"/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rPr>
      <w:tblCellSpacing w:w="28" w:type="dxa"/>
    </w:trPr>
    <w:tblStylePr w:type="firstRow">
      <w:rPr>
        <w:rFonts w:ascii="Arial" w:hAnsi="Arial"/>
        <w:b/>
        <w:color w:val="FFFFFF" w:themeColor="background1"/>
        <w:sz w:val="22"/>
      </w:rPr>
      <w:tblPr/>
      <w:tcPr>
        <w:shd w:val="clear" w:color="auto" w:fill="FFD00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kokodzabashev/Downloads/Jump2IT%20Documen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943061BBDC1B4A92BC3B4721094E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DDB858-911E-D243-B39F-3B60DDBAD1AB}"/>
      </w:docPartPr>
      <w:docPartBody>
        <w:p w:rsidR="00E754E3" w:rsidRDefault="008B5CE3">
          <w:pPr>
            <w:pStyle w:val="3A943061BBDC1B4A92BC3B4721094E10"/>
          </w:pPr>
          <w:r w:rsidRPr="00900EFC">
            <w:rPr>
              <w:rStyle w:val="PlaceholderText"/>
            </w:rPr>
            <w:t>[Title]</w:t>
          </w:r>
        </w:p>
      </w:docPartBody>
    </w:docPart>
    <w:docPart>
      <w:docPartPr>
        <w:name w:val="41AF0CC0F710A647B86466F0794738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C11B5-7D6D-3946-9C8F-B4146793B7CC}"/>
      </w:docPartPr>
      <w:docPartBody>
        <w:p w:rsidR="00E754E3" w:rsidRDefault="008B5CE3">
          <w:pPr>
            <w:pStyle w:val="41AF0CC0F710A647B86466F0794738CA"/>
          </w:pPr>
          <w:r w:rsidRPr="00900EF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E3"/>
    <w:rsid w:val="008B5CE3"/>
    <w:rsid w:val="00B07A3C"/>
    <w:rsid w:val="00E7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BG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A943061BBDC1B4A92BC3B4721094E10">
    <w:name w:val="3A943061BBDC1B4A92BC3B4721094E10"/>
  </w:style>
  <w:style w:type="paragraph" w:customStyle="1" w:styleId="41AF0CC0F710A647B86466F0794738CA">
    <w:name w:val="41AF0CC0F710A647B86466F0794738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Jump2I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D001"/>
      </a:accent1>
      <a:accent2>
        <a:srgbClr val="7F7F7F"/>
      </a:accent2>
      <a:accent3>
        <a:srgbClr val="7EB92B"/>
      </a:accent3>
      <a:accent4>
        <a:srgbClr val="2BA4DD"/>
      </a:accent4>
      <a:accent5>
        <a:srgbClr val="BA0C2F"/>
      </a:accent5>
      <a:accent6>
        <a:srgbClr val="FFFFF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1E2DEF392F344BA6D12E12DC433AFA" ma:contentTypeVersion="9" ma:contentTypeDescription="Create a new document." ma:contentTypeScope="" ma:versionID="587db582dc48d090ab45cfafd756b3e6">
  <xsd:schema xmlns:xsd="http://www.w3.org/2001/XMLSchema" xmlns:xs="http://www.w3.org/2001/XMLSchema" xmlns:p="http://schemas.microsoft.com/office/2006/metadata/properties" xmlns:ns2="bdc4d22c-07cb-475d-9804-8a84844c5ace" targetNamespace="http://schemas.microsoft.com/office/2006/metadata/properties" ma:root="true" ma:fieldsID="a80dc78ba9d85f737ece86db66c18c9e" ns2:_="">
    <xsd:import namespace="bdc4d22c-07cb-475d-9804-8a84844c5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c4d22c-07cb-475d-9804-8a84844c5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327B66-8E6B-43EC-B0C7-381B3B1EA5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356855-6376-400C-A60E-C5C6CFB20F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DBDD8FA-A62B-4A35-940E-35B96F56E8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3F27A72-87E1-46AA-856B-A92C868C6B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c4d22c-07cb-475d-9804-8a84844c5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Jump2IT Document Template.dotx</Template>
  <TotalTime>13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Template</vt:lpstr>
    </vt:vector>
  </TitlesOfParts>
  <Company>ITCE</Company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/>
  <dc:creator>Niko Kodzhabashev</dc:creator>
  <cp:keywords/>
  <dc:description/>
  <cp:lastModifiedBy>Niko Kodzhabashev</cp:lastModifiedBy>
  <cp:revision>3</cp:revision>
  <dcterms:created xsi:type="dcterms:W3CDTF">2020-05-14T11:20:00Z</dcterms:created>
  <dcterms:modified xsi:type="dcterms:W3CDTF">2020-05-14T11:35:00Z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0x010100C21E2DEF392F344BA6D12E12DC433AFA</vt:lpwstr>
  </property>
</Properties>
</file>