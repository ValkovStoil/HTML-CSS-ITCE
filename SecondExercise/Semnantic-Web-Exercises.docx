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D0310A" w14:textId="77777777" w:rsidR="005D255F" w:rsidRDefault="005D255F" w:rsidP="00F019D4">
      <w:pPr>
        <w:ind w:left="0"/>
        <w:jc w:val="center"/>
        <w:rPr>
          <w:noProof/>
          <w:lang w:val="en-US"/>
        </w:rPr>
      </w:pPr>
      <w:r w:rsidRPr="005D255F">
        <w:rPr>
          <w:noProof/>
        </w:rPr>
        <w:drawing>
          <wp:inline distT="0" distB="0" distL="0" distR="0" wp14:anchorId="45992120" wp14:editId="1E989401">
            <wp:extent cx="6191880" cy="1439186"/>
            <wp:effectExtent l="0" t="0" r="0" b="889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4C81EF6-BC45-47AD-9972-9F7CAA278E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F4C81EF6-BC45-47AD-9972-9F7CAA278E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690" cy="14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noProof/>
          <w:color w:val="FFC000"/>
          <w:szCs w:val="72"/>
          <w:lang w:val="en-US"/>
        </w:rPr>
        <w:alias w:val="Title"/>
        <w:tag w:val=""/>
        <w:id w:val="-928733876"/>
        <w:placeholder>
          <w:docPart w:val="9B65627D722E4DD7A33071295B80190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76F610E4" w14:textId="52C67D9C" w:rsidR="005D255F" w:rsidRDefault="00321C7D" w:rsidP="00F019D4">
          <w:pPr>
            <w:pStyle w:val="Title"/>
            <w:ind w:left="0"/>
            <w:rPr>
              <w:noProof/>
              <w:color w:val="FFC000"/>
              <w:szCs w:val="72"/>
              <w:lang w:val="en-US"/>
            </w:rPr>
          </w:pPr>
          <w:r>
            <w:rPr>
              <w:noProof/>
              <w:color w:val="FFC000"/>
              <w:szCs w:val="72"/>
              <w:lang w:val="en-US"/>
            </w:rPr>
            <w:t>Semantic Web</w:t>
          </w:r>
        </w:p>
      </w:sdtContent>
    </w:sdt>
    <w:p w14:paraId="58F2E6E0" w14:textId="356588B2" w:rsidR="001D1564" w:rsidRDefault="00321C7D" w:rsidP="0051482E">
      <w:pPr>
        <w:pStyle w:val="Subtitle"/>
        <w:ind w:left="0"/>
        <w:rPr>
          <w:lang w:val="en-US"/>
        </w:rPr>
      </w:pPr>
      <w:r>
        <w:rPr>
          <w:lang w:val="en-US"/>
        </w:rPr>
        <w:t>Exercises</w:t>
      </w:r>
    </w:p>
    <w:p w14:paraId="798FF683" w14:textId="16E3F9BA" w:rsidR="005D255F" w:rsidRPr="001F252F" w:rsidRDefault="00DB4EED" w:rsidP="00F019D4">
      <w:pPr>
        <w:pStyle w:val="Autor"/>
        <w:ind w:left="0"/>
      </w:pPr>
      <w:r>
        <w:t xml:space="preserve">Created by: </w:t>
      </w:r>
      <w:sdt>
        <w:sdtPr>
          <w:alias w:val="Author"/>
          <w:tag w:val=""/>
          <w:id w:val="-1671564368"/>
          <w:placeholder>
            <w:docPart w:val="F63A7B226C9948048FA89D9F0EA1D97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6F7B56">
            <w:t>Niko Kodzhabashev</w:t>
          </w:r>
        </w:sdtContent>
      </w:sdt>
    </w:p>
    <w:p w14:paraId="22F1094F" w14:textId="77777777" w:rsidR="005D255F" w:rsidRPr="00F019D4" w:rsidRDefault="005D255F" w:rsidP="00F019D4">
      <w:pPr>
        <w:ind w:left="0"/>
        <w:rPr>
          <w:rFonts w:eastAsiaTheme="majorEastAsia" w:cstheme="majorBidi"/>
          <w:noProof/>
          <w:spacing w:val="-10"/>
          <w:kern w:val="28"/>
          <w:lang w:val="en-US"/>
        </w:rPr>
      </w:pPr>
      <w:r w:rsidRPr="00F019D4">
        <w:rPr>
          <w:noProof/>
          <w:lang w:val="en-US"/>
        </w:rPr>
        <w:br w:type="page"/>
      </w:r>
    </w:p>
    <w:p w14:paraId="1A302F73" w14:textId="20BAEB7B" w:rsidR="008C5748" w:rsidRDefault="006E0D4E" w:rsidP="003A10DF">
      <w:pPr>
        <w:pStyle w:val="Heading1"/>
        <w:rPr>
          <w:lang w:val="en-US"/>
        </w:rPr>
      </w:pPr>
      <w:r>
        <w:rPr>
          <w:lang w:val="en-US"/>
        </w:rPr>
        <w:lastRenderedPageBreak/>
        <w:t>Simple Website Structure</w:t>
      </w:r>
    </w:p>
    <w:p w14:paraId="3DE88222" w14:textId="7A6FDF7E" w:rsidR="006E0D4E" w:rsidRDefault="006E0D4E" w:rsidP="006E0D4E">
      <w:pPr>
        <w:pStyle w:val="ListParagraph"/>
        <w:rPr>
          <w:lang w:val="en-US"/>
        </w:rPr>
      </w:pPr>
      <w:r>
        <w:rPr>
          <w:lang w:val="en-US"/>
        </w:rPr>
        <w:t xml:space="preserve">Create a web page like the following: </w:t>
      </w:r>
    </w:p>
    <w:p w14:paraId="30DDD5B1" w14:textId="77777777" w:rsidR="003A10DF" w:rsidRDefault="003A10DF" w:rsidP="006E0D4E">
      <w:pPr>
        <w:pStyle w:val="ListParagraph"/>
        <w:rPr>
          <w:lang w:val="en-US"/>
        </w:rPr>
      </w:pPr>
    </w:p>
    <w:p w14:paraId="2D9846A7" w14:textId="495BB6F3" w:rsidR="006E0D4E" w:rsidRDefault="006E0D4E" w:rsidP="006E0D4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CEE11BE" wp14:editId="41D6FDD3">
            <wp:extent cx="5842000" cy="1318966"/>
            <wp:effectExtent l="19050" t="19050" r="2540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4382" cy="1324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866556" w14:textId="64EA8502" w:rsidR="003A10DF" w:rsidRDefault="003A10DF" w:rsidP="006E0D4E">
      <w:pPr>
        <w:pStyle w:val="ListParagraph"/>
        <w:rPr>
          <w:lang w:val="en-US"/>
        </w:rPr>
      </w:pPr>
    </w:p>
    <w:p w14:paraId="13FD85BB" w14:textId="0E7AAFF2" w:rsidR="003A10DF" w:rsidRDefault="003A10DF" w:rsidP="003A10DF">
      <w:pPr>
        <w:pStyle w:val="TOCHeading"/>
      </w:pPr>
      <w:r>
        <w:t xml:space="preserve">Constraints: </w:t>
      </w:r>
    </w:p>
    <w:p w14:paraId="13BC8A18" w14:textId="64728BC1" w:rsidR="003A10DF" w:rsidRDefault="003A10DF" w:rsidP="003A10D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Set the document title to “</w:t>
      </w:r>
      <w:r w:rsidRPr="009B1543">
        <w:rPr>
          <w:b/>
          <w:bCs/>
          <w:lang w:val="en-US"/>
        </w:rPr>
        <w:t>Simple Website Structure</w:t>
      </w:r>
      <w:r>
        <w:rPr>
          <w:lang w:val="en-US"/>
        </w:rPr>
        <w:t>”</w:t>
      </w:r>
    </w:p>
    <w:p w14:paraId="1968652D" w14:textId="7607A4BF" w:rsidR="00FC4EE1" w:rsidRDefault="00FC4EE1" w:rsidP="003A10D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Use </w:t>
      </w:r>
      <w:r w:rsidRPr="00EE0740">
        <w:rPr>
          <w:b/>
          <w:bCs/>
          <w:lang w:val="en-US"/>
        </w:rPr>
        <w:t>header</w:t>
      </w:r>
      <w:r>
        <w:rPr>
          <w:lang w:val="en-US"/>
        </w:rPr>
        <w:t xml:space="preserve"> tag for the website header and navigation</w:t>
      </w:r>
    </w:p>
    <w:p w14:paraId="1E482069" w14:textId="28FDBC79" w:rsidR="00FC4EE1" w:rsidRDefault="00FC4EE1" w:rsidP="00FC4EE1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Use </w:t>
      </w:r>
      <w:r w:rsidRPr="00EE0740">
        <w:rPr>
          <w:b/>
          <w:bCs/>
          <w:lang w:val="en-US"/>
        </w:rPr>
        <w:t>h1</w:t>
      </w:r>
      <w:r>
        <w:rPr>
          <w:lang w:val="en-US"/>
        </w:rPr>
        <w:t xml:space="preserve"> tag for the header</w:t>
      </w:r>
    </w:p>
    <w:p w14:paraId="2934457A" w14:textId="0F9EADE1" w:rsidR="00FC4EE1" w:rsidRDefault="00FC4EE1" w:rsidP="00FC4EE1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Use </w:t>
      </w:r>
      <w:r w:rsidRPr="00EE0740">
        <w:rPr>
          <w:b/>
          <w:bCs/>
          <w:lang w:val="en-US"/>
        </w:rPr>
        <w:t>nav</w:t>
      </w:r>
      <w:r>
        <w:rPr>
          <w:lang w:val="en-US"/>
        </w:rPr>
        <w:t xml:space="preserve"> tag with unordered list inside about the navigation</w:t>
      </w:r>
    </w:p>
    <w:p w14:paraId="55814663" w14:textId="3A62CF80" w:rsidR="00832F20" w:rsidRDefault="00832F20" w:rsidP="00832F2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Use </w:t>
      </w:r>
      <w:r w:rsidRPr="00832F20">
        <w:rPr>
          <w:b/>
          <w:bCs/>
          <w:lang w:val="en-US"/>
        </w:rPr>
        <w:t>main</w:t>
      </w:r>
      <w:r>
        <w:rPr>
          <w:lang w:val="en-US"/>
        </w:rPr>
        <w:t xml:space="preserve"> tag for the website main content</w:t>
      </w:r>
    </w:p>
    <w:p w14:paraId="7BBF35DE" w14:textId="5FAF9C53" w:rsidR="00832F20" w:rsidRDefault="00832F20" w:rsidP="00832F2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Use </w:t>
      </w:r>
      <w:r w:rsidRPr="00832F20">
        <w:rPr>
          <w:b/>
          <w:bCs/>
          <w:lang w:val="en-US"/>
        </w:rPr>
        <w:t>p</w:t>
      </w:r>
      <w:r>
        <w:rPr>
          <w:lang w:val="en-US"/>
        </w:rPr>
        <w:t xml:space="preserve"> tag for the text below</w:t>
      </w:r>
    </w:p>
    <w:p w14:paraId="6F0D0AF8" w14:textId="6715E86E" w:rsidR="00832F20" w:rsidRDefault="00832F20" w:rsidP="00832F2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Use </w:t>
      </w:r>
      <w:r w:rsidRPr="00832F20">
        <w:rPr>
          <w:b/>
          <w:bCs/>
          <w:lang w:val="en-US"/>
        </w:rPr>
        <w:t>footer</w:t>
      </w:r>
      <w:r>
        <w:rPr>
          <w:lang w:val="en-US"/>
        </w:rPr>
        <w:t xml:space="preserve"> tag for the website end section</w:t>
      </w:r>
    </w:p>
    <w:p w14:paraId="4E82A72B" w14:textId="15821AFE" w:rsidR="00832F20" w:rsidRPr="00832F20" w:rsidRDefault="00832F20" w:rsidP="00832F2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Check how to create the copyright symbol </w:t>
      </w:r>
      <w:hyperlink r:id="rId13" w:history="1">
        <w:r w:rsidRPr="00832F20">
          <w:rPr>
            <w:rStyle w:val="Hyperlink"/>
            <w:lang w:val="en-US"/>
          </w:rPr>
          <w:t>he</w:t>
        </w:r>
        <w:r w:rsidR="0075421B">
          <w:rPr>
            <w:rStyle w:val="Hyperlink"/>
            <w:lang w:val="en-US"/>
          </w:rPr>
          <w:t>r</w:t>
        </w:r>
        <w:r w:rsidRPr="00832F20">
          <w:rPr>
            <w:rStyle w:val="Hyperlink"/>
            <w:lang w:val="en-US"/>
          </w:rPr>
          <w:t>re</w:t>
        </w:r>
      </w:hyperlink>
    </w:p>
    <w:p w14:paraId="2074568F" w14:textId="1A6263EA" w:rsidR="00223A9E" w:rsidRDefault="00F541EC" w:rsidP="00223A9E">
      <w:pPr>
        <w:pStyle w:val="Heading1"/>
        <w:rPr>
          <w:lang w:val="en-US"/>
        </w:rPr>
      </w:pPr>
      <w:r>
        <w:rPr>
          <w:lang w:val="en-US"/>
        </w:rPr>
        <w:t>Lists</w:t>
      </w:r>
    </w:p>
    <w:p w14:paraId="4B9FD45C" w14:textId="25E0513A" w:rsidR="0092781F" w:rsidRDefault="0092781F" w:rsidP="0092781F">
      <w:pPr>
        <w:rPr>
          <w:lang w:val="en-US"/>
        </w:rPr>
      </w:pPr>
      <w:r>
        <w:rPr>
          <w:lang w:val="en-US"/>
        </w:rPr>
        <w:t xml:space="preserve">Create a web page like the following: </w:t>
      </w:r>
    </w:p>
    <w:p w14:paraId="2998E40E" w14:textId="66D03DD3" w:rsidR="0092781F" w:rsidRPr="0092781F" w:rsidRDefault="0092781F" w:rsidP="0092781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E0C5AE" wp14:editId="2B430ACC">
            <wp:extent cx="5170232" cy="4330700"/>
            <wp:effectExtent l="19050" t="19050" r="1143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9933" cy="43472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DF7192" w14:textId="77777777" w:rsidR="00476F79" w:rsidRDefault="00476F79" w:rsidP="00476F79">
      <w:pPr>
        <w:pStyle w:val="TOCHeading"/>
      </w:pPr>
      <w:r>
        <w:t xml:space="preserve">Constraints: </w:t>
      </w:r>
    </w:p>
    <w:p w14:paraId="7114A69B" w14:textId="3E3C1E77" w:rsidR="00476F79" w:rsidRDefault="00476F79" w:rsidP="00476F7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Set the document title to “</w:t>
      </w:r>
      <w:r w:rsidR="00D96DA8">
        <w:rPr>
          <w:b/>
          <w:bCs/>
          <w:lang w:val="en-US"/>
        </w:rPr>
        <w:t>Lists</w:t>
      </w:r>
      <w:r>
        <w:rPr>
          <w:lang w:val="en-US"/>
        </w:rPr>
        <w:t>”</w:t>
      </w:r>
    </w:p>
    <w:p w14:paraId="2369948C" w14:textId="796255E0" w:rsidR="000E2DD0" w:rsidRDefault="000E2DD0" w:rsidP="00476F7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Use </w:t>
      </w:r>
      <w:r w:rsidRPr="00757C76">
        <w:rPr>
          <w:b/>
          <w:bCs/>
          <w:lang w:val="en-US"/>
        </w:rPr>
        <w:t>h1</w:t>
      </w:r>
      <w:r>
        <w:rPr>
          <w:lang w:val="en-US"/>
        </w:rPr>
        <w:t xml:space="preserve"> tag for the following headings:</w:t>
      </w:r>
    </w:p>
    <w:p w14:paraId="4C8562EB" w14:textId="74366200" w:rsidR="000E2DD0" w:rsidRDefault="000E2DD0" w:rsidP="000E2DD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HTML headings</w:t>
      </w:r>
    </w:p>
    <w:p w14:paraId="655A8179" w14:textId="0D597E04" w:rsidR="000E2DD0" w:rsidRDefault="000E2DD0" w:rsidP="000E2DD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HTML Semantic tags</w:t>
      </w:r>
    </w:p>
    <w:p w14:paraId="3D4423DD" w14:textId="0805B14E" w:rsidR="00757C76" w:rsidRDefault="00757C76" w:rsidP="00757C7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Use ordered list for the first level list</w:t>
      </w:r>
    </w:p>
    <w:p w14:paraId="5D6FBC80" w14:textId="406AF74B" w:rsidR="00757C76" w:rsidRDefault="00757C76" w:rsidP="00757C7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Use unordered list with </w:t>
      </w:r>
      <w:r w:rsidRPr="00757C76">
        <w:rPr>
          <w:b/>
          <w:bCs/>
          <w:lang w:val="en-US"/>
        </w:rPr>
        <w:t>type</w:t>
      </w:r>
      <w:r>
        <w:rPr>
          <w:lang w:val="en-US"/>
        </w:rPr>
        <w:t xml:space="preserve"> </w:t>
      </w:r>
      <w:r w:rsidRPr="00757C76">
        <w:rPr>
          <w:b/>
          <w:bCs/>
          <w:lang w:val="en-US"/>
        </w:rPr>
        <w:t>square</w:t>
      </w:r>
      <w:r>
        <w:rPr>
          <w:lang w:val="en-US"/>
        </w:rPr>
        <w:t xml:space="preserve"> for the secondary lists. Check the different list types </w:t>
      </w:r>
      <w:hyperlink r:id="rId15" w:history="1">
        <w:r w:rsidRPr="00757C76">
          <w:rPr>
            <w:rStyle w:val="Hyperlink"/>
            <w:lang w:val="en-US"/>
          </w:rPr>
          <w:t>here</w:t>
        </w:r>
      </w:hyperlink>
      <w:r>
        <w:rPr>
          <w:lang w:val="en-US"/>
        </w:rPr>
        <w:t>.</w:t>
      </w:r>
    </w:p>
    <w:p w14:paraId="629DD215" w14:textId="42ED1BB4" w:rsidR="00577A4D" w:rsidRDefault="00577A4D" w:rsidP="00757C7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Escape </w:t>
      </w:r>
      <w:r w:rsidRPr="00494F02">
        <w:rPr>
          <w:b/>
          <w:bCs/>
          <w:lang w:val="en-US"/>
        </w:rPr>
        <w:t>&lt; &gt;</w:t>
      </w:r>
      <w:r>
        <w:rPr>
          <w:lang w:val="en-US"/>
        </w:rPr>
        <w:t xml:space="preserve"> symbols with </w:t>
      </w:r>
      <w:hyperlink r:id="rId16" w:history="1">
        <w:r w:rsidRPr="00494F02">
          <w:rPr>
            <w:rStyle w:val="Hyperlink"/>
            <w:lang w:val="en-US"/>
          </w:rPr>
          <w:t>HTML Entities</w:t>
        </w:r>
      </w:hyperlink>
      <w:r>
        <w:rPr>
          <w:lang w:val="en-US"/>
        </w:rPr>
        <w:t>.</w:t>
      </w:r>
    </w:p>
    <w:p w14:paraId="3585F5E8" w14:textId="7D483DA4" w:rsidR="00F96BB8" w:rsidRDefault="005D340F" w:rsidP="00F96BB8">
      <w:pPr>
        <w:pStyle w:val="Heading1"/>
        <w:rPr>
          <w:lang w:val="en-US"/>
        </w:rPr>
      </w:pPr>
      <w:r>
        <w:rPr>
          <w:lang w:val="en-US"/>
        </w:rPr>
        <w:t xml:space="preserve">* </w:t>
      </w:r>
      <w:r w:rsidR="00F96BB8">
        <w:rPr>
          <w:lang w:val="en-US"/>
        </w:rPr>
        <w:t xml:space="preserve">Real-life HTML </w:t>
      </w:r>
    </w:p>
    <w:p w14:paraId="18019EB9" w14:textId="0BD48477" w:rsidR="002C182D" w:rsidRDefault="002C182D" w:rsidP="002C182D">
      <w:pPr>
        <w:rPr>
          <w:lang w:val="en-US"/>
        </w:rPr>
      </w:pPr>
      <w:r>
        <w:rPr>
          <w:lang w:val="en-US"/>
        </w:rPr>
        <w:t xml:space="preserve">Now you know all the semantic tags and it is time to write the HTML of a real page. </w:t>
      </w:r>
    </w:p>
    <w:p w14:paraId="72EA6E78" w14:textId="70651F50" w:rsidR="00D92FDA" w:rsidRDefault="00D92FDA" w:rsidP="002C182D">
      <w:pPr>
        <w:rPr>
          <w:lang w:val="en-US"/>
        </w:rPr>
      </w:pPr>
      <w:r>
        <w:rPr>
          <w:lang w:val="en-US"/>
        </w:rPr>
        <w:t xml:space="preserve">Take all the images and needed information from </w:t>
      </w:r>
      <w:hyperlink r:id="rId17" w:anchor="about" w:history="1">
        <w:r w:rsidRPr="00CC0F69">
          <w:rPr>
            <w:rStyle w:val="Hyperlink"/>
            <w:lang w:val="en-US"/>
          </w:rPr>
          <w:t>here</w:t>
        </w:r>
      </w:hyperlink>
      <w:r>
        <w:rPr>
          <w:lang w:val="en-US"/>
        </w:rPr>
        <w:t>.</w:t>
      </w:r>
      <w:r w:rsidR="004C2C86">
        <w:rPr>
          <w:lang w:val="en-US"/>
        </w:rPr>
        <w:t xml:space="preserve"> Do </w:t>
      </w:r>
      <w:r w:rsidR="004C2C86" w:rsidRPr="00304573">
        <w:rPr>
          <w:b/>
          <w:bCs/>
          <w:lang w:val="en-US"/>
        </w:rPr>
        <w:t>NOT</w:t>
      </w:r>
      <w:r w:rsidR="004C2C86">
        <w:rPr>
          <w:lang w:val="en-US"/>
        </w:rPr>
        <w:t xml:space="preserve"> apply any CSS styles to the page. Create </w:t>
      </w:r>
      <w:r w:rsidR="004C2C86" w:rsidRPr="00E2182D">
        <w:rPr>
          <w:b/>
          <w:bCs/>
          <w:lang w:val="en-US"/>
        </w:rPr>
        <w:t>only</w:t>
      </w:r>
      <w:r w:rsidR="004C2C86">
        <w:rPr>
          <w:lang w:val="en-US"/>
        </w:rPr>
        <w:t xml:space="preserve"> the HTML structure.</w:t>
      </w:r>
    </w:p>
    <w:p w14:paraId="5D2C5A22" w14:textId="7342E0F9" w:rsidR="002C182D" w:rsidRDefault="002C182D" w:rsidP="002C182D">
      <w:pPr>
        <w:rPr>
          <w:lang w:val="en-US"/>
        </w:rPr>
      </w:pPr>
      <w:r>
        <w:rPr>
          <w:lang w:val="en-US"/>
        </w:rPr>
        <w:t>Looking at the following screenshot try to write the needed tags and to create the document structure correctly.</w:t>
      </w:r>
    </w:p>
    <w:p w14:paraId="67BDA03F" w14:textId="03B1A66A" w:rsidR="002C182D" w:rsidRDefault="001067F5" w:rsidP="002C18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9BD286" wp14:editId="6E5A4D87">
            <wp:extent cx="4838700" cy="8593599"/>
            <wp:effectExtent l="19050" t="19050" r="1905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53"/>
                    <a:stretch/>
                  </pic:blipFill>
                  <pic:spPr bwMode="auto">
                    <a:xfrm>
                      <a:off x="0" y="0"/>
                      <a:ext cx="4849956" cy="861358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9F2AB" w14:textId="1CEF72E0" w:rsidR="001E648C" w:rsidRDefault="001E648C" w:rsidP="002C182D">
      <w:pPr>
        <w:rPr>
          <w:lang w:val="en-US"/>
        </w:rPr>
      </w:pPr>
    </w:p>
    <w:p w14:paraId="65DCF743" w14:textId="77777777" w:rsidR="001E648C" w:rsidRDefault="001E648C" w:rsidP="001E648C">
      <w:pPr>
        <w:pStyle w:val="TOCHeading"/>
      </w:pPr>
      <w:r>
        <w:lastRenderedPageBreak/>
        <w:t xml:space="preserve">Constraints: </w:t>
      </w:r>
    </w:p>
    <w:p w14:paraId="6906B7C1" w14:textId="4C308101" w:rsidR="001E648C" w:rsidRDefault="001E648C" w:rsidP="001E648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Set the document </w:t>
      </w:r>
      <w:r w:rsidRPr="00BC53A6">
        <w:rPr>
          <w:b/>
          <w:bCs/>
          <w:lang w:val="en-US"/>
        </w:rPr>
        <w:t>title</w:t>
      </w:r>
    </w:p>
    <w:p w14:paraId="2916AC4E" w14:textId="4BE680EA" w:rsidR="001E648C" w:rsidRDefault="00321B83" w:rsidP="00321B8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Use </w:t>
      </w:r>
      <w:r w:rsidRPr="00BC53A6">
        <w:rPr>
          <w:b/>
          <w:bCs/>
          <w:lang w:val="en-US"/>
        </w:rPr>
        <w:t>img</w:t>
      </w:r>
      <w:r>
        <w:rPr>
          <w:lang w:val="en-US"/>
        </w:rPr>
        <w:t xml:space="preserve"> tag for the logo</w:t>
      </w:r>
    </w:p>
    <w:p w14:paraId="64EC7EA0" w14:textId="1549EC0B" w:rsidR="00321B83" w:rsidRDefault="00321B83" w:rsidP="00321B8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Use </w:t>
      </w:r>
      <w:r w:rsidRPr="00BC53A6">
        <w:rPr>
          <w:b/>
          <w:bCs/>
          <w:lang w:val="en-US"/>
        </w:rPr>
        <w:t>nav</w:t>
      </w:r>
      <w:r>
        <w:rPr>
          <w:lang w:val="en-US"/>
        </w:rPr>
        <w:t xml:space="preserve"> tag with list items and hyperlinks for the website navigation</w:t>
      </w:r>
    </w:p>
    <w:p w14:paraId="4FF121AF" w14:textId="5D0677B0" w:rsidR="00321B83" w:rsidRDefault="00321B83" w:rsidP="00321B8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Use </w:t>
      </w:r>
      <w:r w:rsidRPr="00BC53A6">
        <w:rPr>
          <w:b/>
          <w:bCs/>
          <w:lang w:val="en-US"/>
        </w:rPr>
        <w:t>h2</w:t>
      </w:r>
      <w:r>
        <w:rPr>
          <w:lang w:val="en-US"/>
        </w:rPr>
        <w:t xml:space="preserve"> tag for the text colored in yellow</w:t>
      </w:r>
    </w:p>
    <w:p w14:paraId="5C2A717A" w14:textId="181CF997" w:rsidR="00321B83" w:rsidRDefault="00321B83" w:rsidP="00321B8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Use </w:t>
      </w:r>
      <w:r w:rsidRPr="00BC53A6">
        <w:rPr>
          <w:b/>
          <w:bCs/>
          <w:lang w:val="en-US"/>
        </w:rPr>
        <w:t>h1</w:t>
      </w:r>
      <w:r>
        <w:rPr>
          <w:lang w:val="en-US"/>
        </w:rPr>
        <w:t xml:space="preserve"> tag for “About us” title</w:t>
      </w:r>
    </w:p>
    <w:p w14:paraId="2A9FE056" w14:textId="4CEC17AC" w:rsidR="00321B83" w:rsidRDefault="00321B83" w:rsidP="00321B83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Use </w:t>
      </w:r>
      <w:r w:rsidRPr="00BC53A6">
        <w:rPr>
          <w:b/>
          <w:bCs/>
          <w:lang w:val="en-US"/>
        </w:rPr>
        <w:t>p</w:t>
      </w:r>
      <w:r>
        <w:rPr>
          <w:lang w:val="en-US"/>
        </w:rPr>
        <w:t xml:space="preserve"> tags for text below</w:t>
      </w:r>
    </w:p>
    <w:p w14:paraId="1854FFD2" w14:textId="3AEB01BD" w:rsidR="00321B83" w:rsidRDefault="00321B83" w:rsidP="00321B83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Use </w:t>
      </w:r>
      <w:r w:rsidRPr="00BC53A6">
        <w:rPr>
          <w:b/>
          <w:bCs/>
          <w:lang w:val="en-US"/>
        </w:rPr>
        <w:t>img</w:t>
      </w:r>
      <w:r>
        <w:rPr>
          <w:lang w:val="en-US"/>
        </w:rPr>
        <w:t xml:space="preserve"> tags to display the gallery</w:t>
      </w:r>
    </w:p>
    <w:p w14:paraId="64AE7FD5" w14:textId="288803EA" w:rsidR="00BC2BEC" w:rsidRDefault="00BC2BEC" w:rsidP="00BC2BE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Use </w:t>
      </w:r>
      <w:r w:rsidRPr="00BC53A6">
        <w:rPr>
          <w:b/>
          <w:bCs/>
          <w:lang w:val="en-US"/>
        </w:rPr>
        <w:t>h2</w:t>
      </w:r>
      <w:r>
        <w:rPr>
          <w:lang w:val="en-US"/>
        </w:rPr>
        <w:t xml:space="preserve"> tag for the “Our Aspiration” title</w:t>
      </w:r>
    </w:p>
    <w:p w14:paraId="050AFA5C" w14:textId="61C84B29" w:rsidR="00BC2BEC" w:rsidRPr="00BC2BEC" w:rsidRDefault="00BC2BEC" w:rsidP="00BC2BEC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Check why is not a good practice to have more than one</w:t>
      </w:r>
      <w:r w:rsidRPr="00BC53A6">
        <w:rPr>
          <w:b/>
          <w:bCs/>
          <w:lang w:val="en-US"/>
        </w:rPr>
        <w:t xml:space="preserve"> h1</w:t>
      </w:r>
      <w:r>
        <w:rPr>
          <w:lang w:val="en-US"/>
        </w:rPr>
        <w:t xml:space="preserve"> tag in a web page </w:t>
      </w:r>
      <w:hyperlink r:id="rId19" w:history="1">
        <w:r w:rsidR="00BC53A6" w:rsidRPr="00BC53A6">
          <w:rPr>
            <w:rStyle w:val="Hyperlink"/>
            <w:lang w:val="en-US"/>
          </w:rPr>
          <w:t>here</w:t>
        </w:r>
      </w:hyperlink>
    </w:p>
    <w:p w14:paraId="7561B5CD" w14:textId="2608BC27" w:rsidR="004C79E6" w:rsidRDefault="00434B97" w:rsidP="004C79E6">
      <w:pPr>
        <w:pStyle w:val="Heading1"/>
        <w:rPr>
          <w:lang w:val="en-US"/>
        </w:rPr>
      </w:pPr>
      <w:r>
        <w:rPr>
          <w:lang w:val="en-US"/>
        </w:rPr>
        <w:t>Clean</w:t>
      </w:r>
      <w:r w:rsidR="002275FD">
        <w:rPr>
          <w:lang w:val="en-US"/>
        </w:rPr>
        <w:t>-</w:t>
      </w:r>
      <w:r>
        <w:rPr>
          <w:lang w:val="en-US"/>
        </w:rPr>
        <w:t>up HTML</w:t>
      </w:r>
    </w:p>
    <w:p w14:paraId="6B13D9CE" w14:textId="3A748973" w:rsidR="005B4064" w:rsidRDefault="005B4064" w:rsidP="005B4064">
      <w:pPr>
        <w:rPr>
          <w:lang w:val="en-US"/>
        </w:rPr>
      </w:pPr>
      <w:r>
        <w:rPr>
          <w:lang w:val="en-US"/>
        </w:rPr>
        <w:t xml:space="preserve">Sometimes the HTML that we have is not written well so it’s out work to </w:t>
      </w:r>
      <w:hyperlink r:id="rId20" w:history="1">
        <w:r w:rsidRPr="005B4064">
          <w:rPr>
            <w:rStyle w:val="Hyperlink"/>
            <w:lang w:val="en-US"/>
          </w:rPr>
          <w:t>refactor</w:t>
        </w:r>
      </w:hyperlink>
      <w:r>
        <w:rPr>
          <w:lang w:val="en-US"/>
        </w:rPr>
        <w:t xml:space="preserve"> it. </w:t>
      </w:r>
      <w:r w:rsidR="00603F12">
        <w:rPr>
          <w:lang w:val="en-US"/>
        </w:rPr>
        <w:t>Refactor the given HTML and remove all unused tags, class names and so on.</w:t>
      </w:r>
    </w:p>
    <w:p w14:paraId="23C9C75D" w14:textId="34F74EA1" w:rsidR="00B928B1" w:rsidRPr="005B4064" w:rsidRDefault="00B928B1" w:rsidP="005B4064">
      <w:pPr>
        <w:rPr>
          <w:lang w:val="en-US"/>
        </w:rPr>
      </w:pPr>
      <w:r>
        <w:rPr>
          <w:lang w:val="en-US"/>
        </w:rPr>
        <w:t xml:space="preserve">The goal is to have semantic written HTML that gives the developer </w:t>
      </w:r>
      <w:hyperlink r:id="rId21" w:history="1">
        <w:r w:rsidRPr="00127962">
          <w:rPr>
            <w:rStyle w:val="Hyperlink"/>
            <w:lang w:val="en-US"/>
          </w:rPr>
          <w:t>readability</w:t>
        </w:r>
      </w:hyperlink>
      <w:r>
        <w:rPr>
          <w:lang w:val="en-US"/>
        </w:rPr>
        <w:t>.</w:t>
      </w:r>
    </w:p>
    <w:p w14:paraId="4B2801D4" w14:textId="77777777" w:rsidR="00777240" w:rsidRPr="00777240" w:rsidRDefault="00777240" w:rsidP="00777240">
      <w:pPr>
        <w:shd w:val="clear" w:color="auto" w:fill="1E1E1E"/>
        <w:spacing w:after="0" w:line="285" w:lineRule="atLeast"/>
        <w:ind w:left="0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7724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77724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7724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"w3-row w3-light-grey w3-hide-medium w3-hide-small"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8DAF4A9" w14:textId="77777777" w:rsidR="00777240" w:rsidRPr="00777240" w:rsidRDefault="00777240" w:rsidP="00777240">
      <w:pPr>
        <w:shd w:val="clear" w:color="auto" w:fill="1E1E1E"/>
        <w:spacing w:after="0" w:line="285" w:lineRule="atLeast"/>
        <w:ind w:left="0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7724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77724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7724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"w3-col l6"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77724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7724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"padding-top:40px;padding:3%;padding-bottom:45px"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2E8DEA5" w14:textId="77777777" w:rsidR="00777240" w:rsidRPr="00777240" w:rsidRDefault="00777240" w:rsidP="00777240">
      <w:pPr>
        <w:shd w:val="clear" w:color="auto" w:fill="1E1E1E"/>
        <w:spacing w:after="0" w:line="285" w:lineRule="atLeast"/>
        <w:ind w:left="0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7724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h3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SQL Example: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7724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h3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AB24552" w14:textId="77777777" w:rsidR="00777240" w:rsidRPr="00777240" w:rsidRDefault="00777240" w:rsidP="00777240">
      <w:pPr>
        <w:shd w:val="clear" w:color="auto" w:fill="1E1E1E"/>
        <w:spacing w:after="0" w:line="285" w:lineRule="atLeast"/>
        <w:ind w:left="0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7724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77724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7724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"w3-code sqlHigh notranslate w3-card-2 w3-border-green"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77724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7724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"height:180px"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77724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</w:p>
    <w:p w14:paraId="441A2B69" w14:textId="77777777" w:rsidR="00777240" w:rsidRPr="00777240" w:rsidRDefault="00777240" w:rsidP="00777240">
      <w:pPr>
        <w:shd w:val="clear" w:color="auto" w:fill="1E1E1E"/>
        <w:spacing w:after="0" w:line="285" w:lineRule="atLeast"/>
        <w:ind w:left="0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77724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7724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"sqlcolor"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77724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7724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"color:black"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B004611" w14:textId="77777777" w:rsidR="00777240" w:rsidRPr="00777240" w:rsidRDefault="00777240" w:rsidP="00777240">
      <w:pPr>
        <w:shd w:val="clear" w:color="auto" w:fill="1E1E1E"/>
        <w:spacing w:after="0" w:line="285" w:lineRule="atLeast"/>
        <w:ind w:left="0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7724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77724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7724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"sqlkeywordcolor"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77724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7724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"color:mediumblue"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SELECT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7724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* 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7724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77724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7724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"sqlkeywordcolor"</w:t>
      </w:r>
    </w:p>
    <w:p w14:paraId="148CDBBC" w14:textId="77777777" w:rsidR="00777240" w:rsidRPr="00777240" w:rsidRDefault="00777240" w:rsidP="00777240">
      <w:pPr>
        <w:shd w:val="clear" w:color="auto" w:fill="1E1E1E"/>
        <w:spacing w:after="0" w:line="285" w:lineRule="atLeast"/>
        <w:ind w:left="0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77724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7724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"color:mediumblue"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FROM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7724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Customers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7724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AD681CD" w14:textId="77777777" w:rsidR="00777240" w:rsidRPr="00777240" w:rsidRDefault="00777240" w:rsidP="00777240">
      <w:pPr>
        <w:shd w:val="clear" w:color="auto" w:fill="1E1E1E"/>
        <w:spacing w:after="0" w:line="285" w:lineRule="atLeast"/>
        <w:ind w:left="0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7724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77724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7724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"sqlkeywordcolor"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77724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7724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"color:mediumblue"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WHERE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7724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Country=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7724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</w:p>
    <w:p w14:paraId="123E92C2" w14:textId="77777777" w:rsidR="00777240" w:rsidRPr="00777240" w:rsidRDefault="00777240" w:rsidP="00777240">
      <w:pPr>
        <w:shd w:val="clear" w:color="auto" w:fill="1E1E1E"/>
        <w:spacing w:after="0" w:line="285" w:lineRule="atLeast"/>
        <w:ind w:left="0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77724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7724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"sqlstringcolor"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77724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7724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"color:brown"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'Mexico'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7724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7724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77724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7724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"sqlnumbercolor"</w:t>
      </w:r>
    </w:p>
    <w:p w14:paraId="0590C491" w14:textId="77777777" w:rsidR="00777240" w:rsidRPr="00777240" w:rsidRDefault="00777240" w:rsidP="00777240">
      <w:pPr>
        <w:shd w:val="clear" w:color="auto" w:fill="1E1E1E"/>
        <w:spacing w:after="0" w:line="285" w:lineRule="atLeast"/>
        <w:ind w:left="0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77724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7724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"color:"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DD1A8F9" w14:textId="77777777" w:rsidR="00777240" w:rsidRPr="00777240" w:rsidRDefault="00777240" w:rsidP="00777240">
      <w:pPr>
        <w:shd w:val="clear" w:color="auto" w:fill="1E1E1E"/>
        <w:spacing w:after="0" w:line="285" w:lineRule="atLeast"/>
        <w:ind w:left="0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F4C1813" w14:textId="77777777" w:rsidR="00777240" w:rsidRPr="00777240" w:rsidRDefault="00777240" w:rsidP="00777240">
      <w:pPr>
        <w:shd w:val="clear" w:color="auto" w:fill="1E1E1E"/>
        <w:spacing w:after="0" w:line="285" w:lineRule="atLeast"/>
        <w:ind w:left="0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7724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7724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77724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5444C8B" w14:textId="77777777" w:rsidR="00777240" w:rsidRPr="00777240" w:rsidRDefault="00777240" w:rsidP="00777240">
      <w:pPr>
        <w:shd w:val="clear" w:color="auto" w:fill="1E1E1E"/>
        <w:spacing w:after="0" w:line="285" w:lineRule="atLeast"/>
        <w:ind w:left="0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7724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77724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7724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"/sql/trysql.asp?filename=trysql_select_where"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77724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7724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"_blank"</w:t>
      </w:r>
    </w:p>
    <w:p w14:paraId="583960D0" w14:textId="77777777" w:rsidR="00777240" w:rsidRPr="00777240" w:rsidRDefault="00777240" w:rsidP="00777240">
      <w:pPr>
        <w:shd w:val="clear" w:color="auto" w:fill="1E1E1E"/>
        <w:spacing w:after="0" w:line="285" w:lineRule="atLeast"/>
        <w:ind w:left="0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77724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7724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"w3-button w3-theme w3-hover-green w3-hover-shadow"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Try it Yourself »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7724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C43F031" w14:textId="77777777" w:rsidR="00777240" w:rsidRPr="00777240" w:rsidRDefault="00777240" w:rsidP="00777240">
      <w:pPr>
        <w:shd w:val="clear" w:color="auto" w:fill="1E1E1E"/>
        <w:spacing w:after="0" w:line="285" w:lineRule="atLeast"/>
        <w:ind w:left="0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7724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5625F78" w14:textId="77777777" w:rsidR="00777240" w:rsidRPr="00777240" w:rsidRDefault="00777240" w:rsidP="00777240">
      <w:pPr>
        <w:shd w:val="clear" w:color="auto" w:fill="1E1E1E"/>
        <w:spacing w:after="0" w:line="285" w:lineRule="atLeast"/>
        <w:ind w:left="0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7724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77724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7724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"w3-col l6 w3-center"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77724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7724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"padding:3%"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9F54600" w14:textId="77777777" w:rsidR="00777240" w:rsidRPr="00777240" w:rsidRDefault="00777240" w:rsidP="00777240">
      <w:pPr>
        <w:shd w:val="clear" w:color="auto" w:fill="1E1E1E"/>
        <w:spacing w:after="0" w:line="285" w:lineRule="atLeast"/>
        <w:ind w:left="0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7724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SQL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7724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18B4BD0" w14:textId="77777777" w:rsidR="00777240" w:rsidRPr="00777240" w:rsidRDefault="00777240" w:rsidP="00777240">
      <w:pPr>
        <w:shd w:val="clear" w:color="auto" w:fill="1E1E1E"/>
        <w:spacing w:after="0" w:line="285" w:lineRule="atLeast"/>
        <w:ind w:left="0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7724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77724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7724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"w3-xlarge"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A language for accessing databases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7724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7E82DEC" w14:textId="77777777" w:rsidR="00777240" w:rsidRPr="00777240" w:rsidRDefault="00777240" w:rsidP="00777240">
      <w:pPr>
        <w:shd w:val="clear" w:color="auto" w:fill="1E1E1E"/>
        <w:spacing w:after="0" w:line="285" w:lineRule="atLeast"/>
        <w:ind w:left="0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7724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77724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7724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"/sql/default.asp"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77724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7724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"w3-button w3-dark-grey"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LEARN SQL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7724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1369BE5" w14:textId="77777777" w:rsidR="00777240" w:rsidRPr="00777240" w:rsidRDefault="00777240" w:rsidP="00777240">
      <w:pPr>
        <w:shd w:val="clear" w:color="auto" w:fill="1E1E1E"/>
        <w:spacing w:after="0" w:line="285" w:lineRule="atLeast"/>
        <w:ind w:left="0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7724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77724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7724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"/sql/sql_ref_keywords.asp"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77724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7724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"w3-button w3-dark-grey"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SQL REFERENCE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7724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7074103" w14:textId="77777777" w:rsidR="00777240" w:rsidRPr="00777240" w:rsidRDefault="00777240" w:rsidP="00777240">
      <w:pPr>
        <w:shd w:val="clear" w:color="auto" w:fill="1E1E1E"/>
        <w:spacing w:after="0" w:line="285" w:lineRule="atLeast"/>
        <w:ind w:left="0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7724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C55D8FF" w14:textId="77777777" w:rsidR="00777240" w:rsidRPr="00777240" w:rsidRDefault="00777240" w:rsidP="00777240">
      <w:pPr>
        <w:shd w:val="clear" w:color="auto" w:fill="1E1E1E"/>
        <w:spacing w:after="0" w:line="285" w:lineRule="atLeast"/>
        <w:ind w:left="0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7724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7724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77724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604A8AE" w14:textId="38D75839" w:rsidR="003A10DF" w:rsidRDefault="003A10DF" w:rsidP="00223A9E">
      <w:pPr>
        <w:ind w:left="0"/>
        <w:rPr>
          <w:lang w:val="en-US"/>
        </w:rPr>
      </w:pPr>
    </w:p>
    <w:p w14:paraId="60C5FB51" w14:textId="77777777" w:rsidR="00777240" w:rsidRDefault="00777240" w:rsidP="00777240">
      <w:pPr>
        <w:pStyle w:val="TOCHeading"/>
      </w:pPr>
      <w:r>
        <w:lastRenderedPageBreak/>
        <w:t xml:space="preserve">Constraints: </w:t>
      </w:r>
    </w:p>
    <w:p w14:paraId="38604864" w14:textId="63362E4B" w:rsidR="00777240" w:rsidRDefault="00777240" w:rsidP="0077724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Remove all the </w:t>
      </w:r>
      <w:hyperlink r:id="rId22" w:history="1">
        <w:r w:rsidRPr="0040599B">
          <w:rPr>
            <w:rStyle w:val="Hyperlink"/>
            <w:lang w:val="en-US"/>
          </w:rPr>
          <w:t>inline</w:t>
        </w:r>
      </w:hyperlink>
      <w:r>
        <w:rPr>
          <w:lang w:val="en-US"/>
        </w:rPr>
        <w:t xml:space="preserve"> styles</w:t>
      </w:r>
    </w:p>
    <w:p w14:paraId="309AEC55" w14:textId="05323262" w:rsidR="0040599B" w:rsidRDefault="0040599B" w:rsidP="0077724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Remove the useless nesting</w:t>
      </w:r>
    </w:p>
    <w:p w14:paraId="71C37E8A" w14:textId="1C18BB78" w:rsidR="0040599B" w:rsidRDefault="008A4720" w:rsidP="0077724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Add </w:t>
      </w:r>
      <w:hyperlink r:id="rId23" w:history="1">
        <w:r w:rsidRPr="007C569E">
          <w:rPr>
            <w:rStyle w:val="Hyperlink"/>
            <w:lang w:val="en-US"/>
          </w:rPr>
          <w:t>alt attribute</w:t>
        </w:r>
      </w:hyperlink>
      <w:r>
        <w:rPr>
          <w:lang w:val="en-US"/>
        </w:rPr>
        <w:t xml:space="preserve"> to all images</w:t>
      </w:r>
    </w:p>
    <w:p w14:paraId="7BDCB4C5" w14:textId="308D6F5F" w:rsidR="007C569E" w:rsidRDefault="007C569E" w:rsidP="0077724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Use semantic HTML tags, not div</w:t>
      </w:r>
      <w:r w:rsidR="009A5FA3">
        <w:rPr>
          <w:lang w:val="en-US"/>
        </w:rPr>
        <w:t xml:space="preserve"> tags</w:t>
      </w:r>
    </w:p>
    <w:p w14:paraId="0FDC7686" w14:textId="4867FA70" w:rsidR="006D0F54" w:rsidRDefault="00A84ECA" w:rsidP="006D0F54">
      <w:pPr>
        <w:pStyle w:val="Heading1"/>
        <w:rPr>
          <w:lang w:val="en-US"/>
        </w:rPr>
      </w:pPr>
      <w:r>
        <w:rPr>
          <w:lang w:val="en-US"/>
        </w:rPr>
        <w:t>HTML Form</w:t>
      </w:r>
    </w:p>
    <w:p w14:paraId="57FF6CCF" w14:textId="053CE81D" w:rsidR="008827CE" w:rsidRDefault="008827CE" w:rsidP="008827CE">
      <w:pPr>
        <w:rPr>
          <w:lang w:val="en-US"/>
        </w:rPr>
      </w:pPr>
      <w:r>
        <w:rPr>
          <w:lang w:val="en-US"/>
        </w:rPr>
        <w:t>Create the following form</w:t>
      </w:r>
      <w:r w:rsidR="00931152">
        <w:rPr>
          <w:lang w:val="en-US"/>
        </w:rPr>
        <w:t>:</w:t>
      </w:r>
    </w:p>
    <w:p w14:paraId="0E7AD02C" w14:textId="36BC31DB" w:rsidR="008827CE" w:rsidRPr="008827CE" w:rsidRDefault="00931152" w:rsidP="00EF7845">
      <w:pPr>
        <w:rPr>
          <w:lang w:val="en-US"/>
        </w:rPr>
      </w:pPr>
      <w:r>
        <w:rPr>
          <w:noProof/>
        </w:rPr>
        <w:drawing>
          <wp:inline distT="0" distB="0" distL="0" distR="0" wp14:anchorId="0343E02C" wp14:editId="3BD2E035">
            <wp:extent cx="4400550" cy="2886075"/>
            <wp:effectExtent l="19050" t="19050" r="1905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86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1287B3" w14:textId="77777777" w:rsidR="00EF7845" w:rsidRDefault="00EF7845" w:rsidP="00EF7845">
      <w:pPr>
        <w:pStyle w:val="TOCHeading"/>
      </w:pPr>
      <w:r>
        <w:t xml:space="preserve">Constraints: </w:t>
      </w:r>
    </w:p>
    <w:p w14:paraId="1F36DF0A" w14:textId="33418F15" w:rsidR="007C569E" w:rsidRDefault="001673AD" w:rsidP="00EF7845">
      <w:pPr>
        <w:pStyle w:val="ListParagraph"/>
        <w:numPr>
          <w:ilvl w:val="0"/>
          <w:numId w:val="6"/>
        </w:numPr>
        <w:rPr>
          <w:lang w:val="en-US"/>
        </w:rPr>
      </w:pPr>
      <w:hyperlink r:id="rId25" w:history="1">
        <w:r w:rsidR="00EF7845" w:rsidRPr="000719B0">
          <w:rPr>
            <w:rStyle w:val="Hyperlink"/>
            <w:lang w:val="en-US"/>
          </w:rPr>
          <w:t>Check out</w:t>
        </w:r>
      </w:hyperlink>
      <w:r w:rsidR="00EF7845">
        <w:rPr>
          <w:lang w:val="en-US"/>
        </w:rPr>
        <w:t xml:space="preserve"> the different form tags</w:t>
      </w:r>
    </w:p>
    <w:p w14:paraId="751AF563" w14:textId="40D5AC59" w:rsidR="000719B0" w:rsidRPr="00EF7845" w:rsidRDefault="000719B0" w:rsidP="00EF784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Add placeholders where is needed</w:t>
      </w:r>
    </w:p>
    <w:sectPr w:rsidR="000719B0" w:rsidRPr="00EF7845" w:rsidSect="001D1564">
      <w:headerReference w:type="default" r:id="rId26"/>
      <w:footerReference w:type="default" r:id="rId27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03085D" w14:textId="77777777" w:rsidR="001673AD" w:rsidRDefault="001673AD" w:rsidP="001A0371">
      <w:pPr>
        <w:spacing w:after="0" w:line="240" w:lineRule="auto"/>
      </w:pPr>
      <w:r>
        <w:separator/>
      </w:r>
    </w:p>
  </w:endnote>
  <w:endnote w:type="continuationSeparator" w:id="0">
    <w:p w14:paraId="52CD8CF4" w14:textId="77777777" w:rsidR="001673AD" w:rsidRDefault="001673AD" w:rsidP="001A03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22424396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2EE4D32E" w14:textId="77777777" w:rsidR="001A0371" w:rsidRPr="001A0371" w:rsidRDefault="001D1564" w:rsidP="00F019D4">
        <w:pPr>
          <w:pStyle w:val="Footer"/>
          <w:rPr>
            <w:sz w:val="10"/>
            <w:szCs w:val="10"/>
          </w:rPr>
        </w:pPr>
        <w:r w:rsidRPr="00C770D1">
          <w:rPr>
            <w:noProof/>
            <w:szCs w:val="18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4B1B6DEA" wp14:editId="7654947A">
                  <wp:simplePos x="0" y="0"/>
                  <wp:positionH relativeFrom="column">
                    <wp:posOffset>-610870</wp:posOffset>
                  </wp:positionH>
                  <wp:positionV relativeFrom="paragraph">
                    <wp:posOffset>131445</wp:posOffset>
                  </wp:positionV>
                  <wp:extent cx="190500" cy="500380"/>
                  <wp:effectExtent l="0" t="0" r="0" b="0"/>
                  <wp:wrapNone/>
                  <wp:docPr id="1" name="Rectangle 13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90500" cy="50038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50DAF3A7" id="Rectangle 13" o:spid="_x0000_s1026" style="position:absolute;margin-left:-48.1pt;margin-top:10.35pt;width:15pt;height:39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" fillcolor="#ffd001 [3204]" stroked="f"/>
              </w:pict>
            </mc:Fallback>
          </mc:AlternateContent>
        </w:r>
        <w:r w:rsidRPr="00C770D1">
          <w:rPr>
            <w:noProof/>
            <w:szCs w:val="18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25D110CC" wp14:editId="607E1AFA">
                  <wp:simplePos x="0" y="0"/>
                  <wp:positionH relativeFrom="column">
                    <wp:posOffset>-194945</wp:posOffset>
                  </wp:positionH>
                  <wp:positionV relativeFrom="paragraph">
                    <wp:posOffset>131445</wp:posOffset>
                  </wp:positionV>
                  <wp:extent cx="111125" cy="500380"/>
                  <wp:effectExtent l="0" t="0" r="3175" b="0"/>
                  <wp:wrapNone/>
                  <wp:docPr id="9" name="Rectangle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E787129-0FC0-4BE7-A79C-91EF5750A239}"/>
                      </a:ex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1125" cy="50038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3D5BEDAB" id="Rectangle 8" o:spid="_x0000_s1026" style="position:absolute;margin-left:-15.35pt;margin-top:10.35pt;width:8.75pt;height:39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" fillcolor="#ffd001 [3204]" stroked="f"/>
              </w:pict>
            </mc:Fallback>
          </mc:AlternateContent>
        </w:r>
        <w:r w:rsidRPr="00C770D1">
          <w:rPr>
            <w:noProof/>
            <w:szCs w:val="18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60DDE3DA" wp14:editId="3B7B05C7">
                  <wp:simplePos x="0" y="0"/>
                  <wp:positionH relativeFrom="column">
                    <wp:posOffset>-358112</wp:posOffset>
                  </wp:positionH>
                  <wp:positionV relativeFrom="paragraph">
                    <wp:posOffset>132715</wp:posOffset>
                  </wp:positionV>
                  <wp:extent cx="111125" cy="500380"/>
                  <wp:effectExtent l="0" t="0" r="3175" b="0"/>
                  <wp:wrapNone/>
                  <wp:docPr id="8" name="Rectangle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1F69F4A-DE9F-4BF8-8BAE-5D435557BA36}"/>
                      </a:ex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1125" cy="50038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6BB09F46" id="Rectangle 7" o:spid="_x0000_s1026" style="position:absolute;margin-left:-28.2pt;margin-top:10.45pt;width:8.75pt;height:39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" fillcolor="#ffd001 [3204]" stroked="f"/>
              </w:pict>
            </mc:Fallback>
          </mc:AlternateContent>
        </w:r>
        <w:r w:rsidR="001A0371">
          <w:rPr>
            <w:noProof/>
            <w:color w:val="FFFFFF" w:themeColor="background1"/>
            <w:lang w:val="en-U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9996620" wp14:editId="0CEFDABB">
                  <wp:simplePos x="0" y="0"/>
                  <wp:positionH relativeFrom="column">
                    <wp:posOffset>-875941</wp:posOffset>
                  </wp:positionH>
                  <wp:positionV relativeFrom="paragraph">
                    <wp:posOffset>-27001</wp:posOffset>
                  </wp:positionV>
                  <wp:extent cx="7498080" cy="0"/>
                  <wp:effectExtent l="0" t="0" r="0" b="0"/>
                  <wp:wrapNone/>
                  <wp:docPr id="2" name="Straight Connector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7498080" cy="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20C34E54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8.95pt,-2.15pt" to="521.45pt,-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" strokecolor="#ffd001 [3204]" strokeweight="1pt">
                  <v:stroke joinstyle="miter"/>
                </v:line>
              </w:pict>
            </mc:Fallback>
          </mc:AlternateContent>
        </w:r>
        <w:r w:rsidR="001A0371" w:rsidRPr="001A0371">
          <w:rPr>
            <w:lang w:val="en-US"/>
          </w:rPr>
          <w:t>This document is prepared by</w:t>
        </w:r>
        <w:r w:rsidR="00D657BE">
          <w:rPr>
            <w:lang w:val="en-US"/>
          </w:rPr>
          <w:t xml:space="preserve"> ITCE</w:t>
        </w:r>
        <w:r w:rsidR="001A0371" w:rsidRPr="001A0371">
          <w:rPr>
            <w:lang w:val="en-US"/>
          </w:rPr>
          <w:t>. All rights reserved.</w:t>
        </w:r>
      </w:p>
      <w:p w14:paraId="1B865585" w14:textId="77777777" w:rsidR="001A0371" w:rsidRPr="00C770D1" w:rsidRDefault="001A0371">
        <w:pPr>
          <w:pStyle w:val="Footer"/>
          <w:jc w:val="right"/>
          <w:rPr>
            <w:sz w:val="24"/>
            <w:szCs w:val="24"/>
          </w:rPr>
        </w:pPr>
        <w:r w:rsidRPr="00C770D1">
          <w:rPr>
            <w:sz w:val="24"/>
            <w:szCs w:val="24"/>
          </w:rPr>
          <w:fldChar w:fldCharType="begin"/>
        </w:r>
        <w:r w:rsidRPr="00C770D1">
          <w:rPr>
            <w:sz w:val="24"/>
            <w:szCs w:val="24"/>
          </w:rPr>
          <w:instrText xml:space="preserve"> PAGE   \* MERGEFORMAT </w:instrText>
        </w:r>
        <w:r w:rsidRPr="00C770D1">
          <w:rPr>
            <w:sz w:val="24"/>
            <w:szCs w:val="24"/>
          </w:rPr>
          <w:fldChar w:fldCharType="separate"/>
        </w:r>
        <w:r w:rsidRPr="00C770D1">
          <w:rPr>
            <w:noProof/>
            <w:sz w:val="24"/>
            <w:szCs w:val="24"/>
          </w:rPr>
          <w:t>2</w:t>
        </w:r>
        <w:r w:rsidRPr="00C770D1">
          <w:rPr>
            <w:noProof/>
            <w:sz w:val="24"/>
            <w:szCs w:val="24"/>
          </w:rPr>
          <w:fldChar w:fldCharType="end"/>
        </w:r>
      </w:p>
    </w:sdtContent>
  </w:sdt>
  <w:p w14:paraId="0B8B7F93" w14:textId="77777777" w:rsidR="001A0371" w:rsidRPr="001A0371" w:rsidRDefault="001A0371">
    <w:pPr>
      <w:pStyle w:val="Footer"/>
      <w:rPr>
        <w:color w:val="808080" w:themeColor="background1" w:themeShade="80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D513D8" w14:textId="77777777" w:rsidR="001673AD" w:rsidRDefault="001673AD" w:rsidP="001A0371">
      <w:pPr>
        <w:spacing w:after="0" w:line="240" w:lineRule="auto"/>
      </w:pPr>
      <w:r>
        <w:separator/>
      </w:r>
    </w:p>
  </w:footnote>
  <w:footnote w:type="continuationSeparator" w:id="0">
    <w:p w14:paraId="199C943E" w14:textId="77777777" w:rsidR="001673AD" w:rsidRDefault="001673AD" w:rsidP="001A03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7B889E" w14:textId="77777777" w:rsidR="001A0371" w:rsidRDefault="0033520F">
    <w:pPr>
      <w:pStyle w:val="Header"/>
    </w:pPr>
    <w:r w:rsidRPr="0033520F">
      <w:rPr>
        <w:noProof/>
      </w:rPr>
      <w:drawing>
        <wp:anchor distT="0" distB="0" distL="114300" distR="114300" simplePos="0" relativeHeight="251660288" behindDoc="1" locked="0" layoutInCell="1" allowOverlap="1" wp14:anchorId="5194E8D9" wp14:editId="58B5A22D">
          <wp:simplePos x="0" y="0"/>
          <wp:positionH relativeFrom="rightMargin">
            <wp:posOffset>-227661</wp:posOffset>
          </wp:positionH>
          <wp:positionV relativeFrom="paragraph">
            <wp:posOffset>-401955</wp:posOffset>
          </wp:positionV>
          <wp:extent cx="841375" cy="381635"/>
          <wp:effectExtent l="0" t="0" r="0" b="0"/>
          <wp:wrapTight wrapText="bothSides">
            <wp:wrapPolygon edited="0">
              <wp:start x="9781" y="0"/>
              <wp:lineTo x="0" y="7547"/>
              <wp:lineTo x="0" y="19408"/>
              <wp:lineTo x="7825" y="20486"/>
              <wp:lineTo x="15650" y="20486"/>
              <wp:lineTo x="20540" y="17251"/>
              <wp:lineTo x="21029" y="6469"/>
              <wp:lineTo x="18584" y="0"/>
              <wp:lineTo x="9781" y="0"/>
            </wp:wrapPolygon>
          </wp:wrapTight>
          <wp:docPr id="7" name="Picture 6" descr="A picture containing drawing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228EFD14-2F1E-42FA-AB07-AB8FC098C5C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 descr="A picture containing drawing&#10;&#10;Description automatically generated">
                    <a:extLst>
                      <a:ext uri="{FF2B5EF4-FFF2-40B4-BE49-F238E27FC236}">
                        <a16:creationId xmlns:a16="http://schemas.microsoft.com/office/drawing/2014/main" id="{228EFD14-2F1E-42FA-AB07-AB8FC098C5C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5200" b="90000" l="2722" r="95826">
                                <a14:foregroundMark x1="82577" y1="34800" x2="82577" y2="34800"/>
                                <a14:foregroundMark x1="90744" y1="28400" x2="90744" y2="28400"/>
                                <a14:foregroundMark x1="95826" y1="41200" x2="95826" y2="41200"/>
                                <a14:foregroundMark x1="69510" y1="57200" x2="69510" y2="57200"/>
                                <a14:foregroundMark x1="62069" y1="39200" x2="62069" y2="39200"/>
                                <a14:foregroundMark x1="47005" y1="58800" x2="47005" y2="58800"/>
                                <a14:foregroundMark x1="36661" y1="59600" x2="36661" y2="59600"/>
                                <a14:foregroundMark x1="18512" y1="61200" x2="18512" y2="61200"/>
                                <a14:foregroundMark x1="6352" y1="62000" x2="6352" y2="62000"/>
                                <a14:foregroundMark x1="10345" y1="60800" x2="10345" y2="60800"/>
                                <a14:foregroundMark x1="18693" y1="66800" x2="18693" y2="66800"/>
                                <a14:foregroundMark x1="14338" y1="78000" x2="14338" y2="78000"/>
                                <a14:foregroundMark x1="11797" y1="68000" x2="11797" y2="68000"/>
                                <a14:foregroundMark x1="11434" y1="57600" x2="11434" y2="57600"/>
                                <a14:foregroundMark x1="26679" y1="58400" x2="26679" y2="58400"/>
                                <a14:foregroundMark x1="23230" y1="66800" x2="23230" y2="66800"/>
                                <a14:foregroundMark x1="38113" y1="66400" x2="38113" y2="66400"/>
                                <a14:foregroundMark x1="43013" y1="88000" x2="43013" y2="88000"/>
                                <a14:foregroundMark x1="78221" y1="64400" x2="78221" y2="64400"/>
                                <a14:foregroundMark x1="6534" y1="71600" x2="6534" y2="71600"/>
                                <a14:foregroundMark x1="6352" y1="48400" x2="6352" y2="48400"/>
                                <a14:foregroundMark x1="7078" y1="50000" x2="7078" y2="50000"/>
                                <a14:foregroundMark x1="2722" y1="85200" x2="2722" y2="85200"/>
                                <a14:foregroundMark x1="34664" y1="36800" x2="34664" y2="36800"/>
                                <a14:backgroundMark x1="58076" y1="5600" x2="58076" y2="5600"/>
                                <a14:backgroundMark x1="55535" y1="6000" x2="58802" y2="6000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1375" cy="3816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35CFC"/>
    <w:multiLevelType w:val="multilevel"/>
    <w:tmpl w:val="BE64776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7D23395"/>
    <w:multiLevelType w:val="hybridMultilevel"/>
    <w:tmpl w:val="09821E56"/>
    <w:lvl w:ilvl="0" w:tplc="0A047F08">
      <w:start w:val="1"/>
      <w:numFmt w:val="bullet"/>
      <w:pStyle w:val="Bullet"/>
      <w:lvlText w:val=""/>
      <w:lvlJc w:val="left"/>
      <w:pPr>
        <w:ind w:left="1411" w:hanging="360"/>
      </w:pPr>
      <w:rPr>
        <w:rFonts w:ascii="Wingdings" w:hAnsi="Wingdings" w:hint="default"/>
        <w:color w:val="FFD001"/>
      </w:rPr>
    </w:lvl>
    <w:lvl w:ilvl="1" w:tplc="04020003" w:tentative="1">
      <w:start w:val="1"/>
      <w:numFmt w:val="bullet"/>
      <w:lvlText w:val="o"/>
      <w:lvlJc w:val="left"/>
      <w:pPr>
        <w:ind w:left="251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3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5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7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39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1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3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59" w:hanging="360"/>
      </w:pPr>
      <w:rPr>
        <w:rFonts w:ascii="Wingdings" w:hAnsi="Wingdings" w:hint="default"/>
      </w:rPr>
    </w:lvl>
  </w:abstractNum>
  <w:abstractNum w:abstractNumId="2" w15:restartNumberingAfterBreak="0">
    <w:nsid w:val="38B82A9C"/>
    <w:multiLevelType w:val="multilevel"/>
    <w:tmpl w:val="0402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5CEB6AE7"/>
    <w:multiLevelType w:val="hybridMultilevel"/>
    <w:tmpl w:val="6FA471C0"/>
    <w:lvl w:ilvl="0" w:tplc="706C5034">
      <w:start w:val="1"/>
      <w:numFmt w:val="bullet"/>
      <w:lvlText w:val=""/>
      <w:lvlJc w:val="left"/>
      <w:pPr>
        <w:ind w:left="1381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210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2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4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6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8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0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2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41" w:hanging="360"/>
      </w:pPr>
      <w:rPr>
        <w:rFonts w:ascii="Wingdings" w:hAnsi="Wingdings" w:hint="default"/>
      </w:rPr>
    </w:lvl>
  </w:abstractNum>
  <w:abstractNum w:abstractNumId="4" w15:restartNumberingAfterBreak="0">
    <w:nsid w:val="7DA877F6"/>
    <w:multiLevelType w:val="hybridMultilevel"/>
    <w:tmpl w:val="98FA24DC"/>
    <w:lvl w:ilvl="0" w:tplc="C9D8209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1"/>
    <w:lvlOverride w:ilvl="0">
      <w:startOverride w:val="1"/>
    </w:lvlOverride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5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C7D"/>
    <w:rsid w:val="000567DF"/>
    <w:rsid w:val="00061D71"/>
    <w:rsid w:val="0007006B"/>
    <w:rsid w:val="000719B0"/>
    <w:rsid w:val="000E2DD0"/>
    <w:rsid w:val="001067F5"/>
    <w:rsid w:val="00127962"/>
    <w:rsid w:val="001673AD"/>
    <w:rsid w:val="00184CEF"/>
    <w:rsid w:val="001A0371"/>
    <w:rsid w:val="001D1564"/>
    <w:rsid w:val="001E648C"/>
    <w:rsid w:val="001F252F"/>
    <w:rsid w:val="00211BE3"/>
    <w:rsid w:val="00223A9E"/>
    <w:rsid w:val="002275FD"/>
    <w:rsid w:val="002C182D"/>
    <w:rsid w:val="002C3C2A"/>
    <w:rsid w:val="00304573"/>
    <w:rsid w:val="00321B83"/>
    <w:rsid w:val="00321C7D"/>
    <w:rsid w:val="003229E5"/>
    <w:rsid w:val="0033520F"/>
    <w:rsid w:val="003A10DF"/>
    <w:rsid w:val="0040599B"/>
    <w:rsid w:val="00414DFB"/>
    <w:rsid w:val="00434B97"/>
    <w:rsid w:val="00476F79"/>
    <w:rsid w:val="00494F02"/>
    <w:rsid w:val="004C2C86"/>
    <w:rsid w:val="004C79E6"/>
    <w:rsid w:val="00512E82"/>
    <w:rsid w:val="0051482E"/>
    <w:rsid w:val="00521EDB"/>
    <w:rsid w:val="00577A4D"/>
    <w:rsid w:val="005B4064"/>
    <w:rsid w:val="005D255F"/>
    <w:rsid w:val="005D340F"/>
    <w:rsid w:val="00603F12"/>
    <w:rsid w:val="00650C3F"/>
    <w:rsid w:val="00677D8B"/>
    <w:rsid w:val="006B0AD0"/>
    <w:rsid w:val="006D0F54"/>
    <w:rsid w:val="006E0D4E"/>
    <w:rsid w:val="006F7B56"/>
    <w:rsid w:val="0075421B"/>
    <w:rsid w:val="00757C76"/>
    <w:rsid w:val="00777240"/>
    <w:rsid w:val="007C569E"/>
    <w:rsid w:val="007F0F35"/>
    <w:rsid w:val="00832F20"/>
    <w:rsid w:val="00853318"/>
    <w:rsid w:val="008827CE"/>
    <w:rsid w:val="008A4720"/>
    <w:rsid w:val="008C5748"/>
    <w:rsid w:val="008E1ECB"/>
    <w:rsid w:val="0092781F"/>
    <w:rsid w:val="00931152"/>
    <w:rsid w:val="00956430"/>
    <w:rsid w:val="009A5FA3"/>
    <w:rsid w:val="009B1543"/>
    <w:rsid w:val="00A84ECA"/>
    <w:rsid w:val="00A92621"/>
    <w:rsid w:val="00B1279A"/>
    <w:rsid w:val="00B928B1"/>
    <w:rsid w:val="00BC2BEC"/>
    <w:rsid w:val="00BC53A6"/>
    <w:rsid w:val="00C430CA"/>
    <w:rsid w:val="00C770D1"/>
    <w:rsid w:val="00CB1276"/>
    <w:rsid w:val="00CC0F69"/>
    <w:rsid w:val="00D657BE"/>
    <w:rsid w:val="00D92FDA"/>
    <w:rsid w:val="00D96DA8"/>
    <w:rsid w:val="00DB4EED"/>
    <w:rsid w:val="00DB6060"/>
    <w:rsid w:val="00E2182D"/>
    <w:rsid w:val="00E916BD"/>
    <w:rsid w:val="00EA2314"/>
    <w:rsid w:val="00EE0740"/>
    <w:rsid w:val="00EE1618"/>
    <w:rsid w:val="00EF7845"/>
    <w:rsid w:val="00F019D4"/>
    <w:rsid w:val="00F541EC"/>
    <w:rsid w:val="00F96BB8"/>
    <w:rsid w:val="00FC4EE1"/>
    <w:rsid w:val="00FC5CA8"/>
    <w:rsid w:val="00FD5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73EEE2"/>
  <w15:chartTrackingRefBased/>
  <w15:docId w15:val="{028A9FCC-36C8-4655-AF13-C3CE86482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EED"/>
    <w:pPr>
      <w:ind w:left="1021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19D4"/>
    <w:pPr>
      <w:keepNext/>
      <w:keepLines/>
      <w:numPr>
        <w:numId w:val="1"/>
      </w:numPr>
      <w:spacing w:before="240" w:after="120"/>
      <w:ind w:left="431" w:hanging="431"/>
      <w:outlineLvl w:val="0"/>
    </w:pPr>
    <w:rPr>
      <w:rFonts w:eastAsiaTheme="majorEastAsia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19D4"/>
    <w:pPr>
      <w:keepNext/>
      <w:keepLines/>
      <w:numPr>
        <w:ilvl w:val="1"/>
        <w:numId w:val="1"/>
      </w:numPr>
      <w:spacing w:before="40" w:after="0"/>
      <w:ind w:left="993" w:hanging="567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19D4"/>
    <w:pPr>
      <w:keepNext/>
      <w:keepLines/>
      <w:numPr>
        <w:ilvl w:val="2"/>
        <w:numId w:val="1"/>
      </w:numPr>
      <w:spacing w:before="40" w:after="0"/>
      <w:ind w:left="1701"/>
      <w:outlineLvl w:val="2"/>
    </w:pPr>
    <w:rPr>
      <w:rFonts w:eastAsiaTheme="majorEastAsia" w:cstheme="majorBidi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19D4"/>
    <w:pPr>
      <w:keepNext/>
      <w:keepLines/>
      <w:numPr>
        <w:ilvl w:val="3"/>
        <w:numId w:val="1"/>
      </w:numPr>
      <w:spacing w:before="40" w:after="0"/>
      <w:ind w:left="2552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37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BF9B0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37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7F670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37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7F670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37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37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19D4"/>
    <w:rPr>
      <w:rFonts w:ascii="Arial" w:eastAsiaTheme="majorEastAsia" w:hAnsi="Arial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019D4"/>
    <w:rPr>
      <w:rFonts w:ascii="Arial" w:eastAsiaTheme="majorEastAsia" w:hAnsi="Arial" w:cstheme="majorBidi"/>
      <w:b/>
      <w:sz w:val="3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D1564"/>
    <w:pPr>
      <w:spacing w:before="480" w:after="480" w:line="240" w:lineRule="auto"/>
      <w:contextualSpacing/>
    </w:pPr>
    <w:rPr>
      <w:rFonts w:eastAsiaTheme="majorEastAsia" w:cstheme="majorBidi"/>
      <w:color w:val="FFD001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1564"/>
    <w:rPr>
      <w:rFonts w:ascii="Arial" w:eastAsiaTheme="majorEastAsia" w:hAnsi="Arial" w:cstheme="majorBidi"/>
      <w:color w:val="FFD001"/>
      <w:spacing w:val="-10"/>
      <w:kern w:val="28"/>
      <w:sz w:val="72"/>
      <w:szCs w:val="56"/>
    </w:rPr>
  </w:style>
  <w:style w:type="paragraph" w:styleId="NoSpacing">
    <w:name w:val="No Spacing"/>
    <w:uiPriority w:val="1"/>
    <w:qFormat/>
    <w:rsid w:val="001A0371"/>
    <w:pPr>
      <w:spacing w:after="0" w:line="240" w:lineRule="auto"/>
    </w:pPr>
    <w:rPr>
      <w:rFonts w:ascii="Arial" w:hAnsi="Arial"/>
    </w:rPr>
  </w:style>
  <w:style w:type="paragraph" w:styleId="Header">
    <w:name w:val="header"/>
    <w:basedOn w:val="Normal"/>
    <w:link w:val="HeaderChar"/>
    <w:uiPriority w:val="99"/>
    <w:unhideWhenUsed/>
    <w:rsid w:val="001A03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371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qFormat/>
    <w:rsid w:val="00061D71"/>
    <w:pPr>
      <w:tabs>
        <w:tab w:val="center" w:pos="4536"/>
        <w:tab w:val="right" w:pos="9072"/>
      </w:tabs>
      <w:spacing w:after="0" w:line="240" w:lineRule="auto"/>
    </w:pPr>
    <w:rPr>
      <w:color w:val="7F7F7F" w:themeColor="text1" w:themeTint="80"/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061D71"/>
    <w:rPr>
      <w:rFonts w:ascii="Arial" w:hAnsi="Arial"/>
      <w:color w:val="7F7F7F" w:themeColor="text1" w:themeTint="80"/>
      <w:sz w:val="18"/>
    </w:rPr>
  </w:style>
  <w:style w:type="paragraph" w:styleId="NormalWeb">
    <w:name w:val="Normal (Web)"/>
    <w:basedOn w:val="Normal"/>
    <w:uiPriority w:val="99"/>
    <w:semiHidden/>
    <w:unhideWhenUsed/>
    <w:rsid w:val="001A03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customStyle="1" w:styleId="Heading3Char">
    <w:name w:val="Heading 3 Char"/>
    <w:basedOn w:val="DefaultParagraphFont"/>
    <w:link w:val="Heading3"/>
    <w:uiPriority w:val="9"/>
    <w:rsid w:val="00F019D4"/>
    <w:rPr>
      <w:rFonts w:ascii="Arial" w:eastAsiaTheme="majorEastAsia" w:hAnsi="Arial" w:cstheme="majorBidi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019D4"/>
    <w:rPr>
      <w:rFonts w:ascii="Arial" w:eastAsiaTheme="majorEastAsia" w:hAnsi="Arial" w:cstheme="majorBidi"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371"/>
    <w:rPr>
      <w:rFonts w:asciiTheme="majorHAnsi" w:eastAsiaTheme="majorEastAsia" w:hAnsiTheme="majorHAnsi" w:cstheme="majorBidi"/>
      <w:color w:val="BF9B00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371"/>
    <w:rPr>
      <w:rFonts w:asciiTheme="majorHAnsi" w:eastAsiaTheme="majorEastAsia" w:hAnsiTheme="majorHAnsi" w:cstheme="majorBidi"/>
      <w:color w:val="7F670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371"/>
    <w:rPr>
      <w:rFonts w:asciiTheme="majorHAnsi" w:eastAsiaTheme="majorEastAsia" w:hAnsiTheme="majorHAnsi" w:cstheme="majorBidi"/>
      <w:i/>
      <w:iCs/>
      <w:color w:val="7F670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3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3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1D1564"/>
    <w:pPr>
      <w:numPr>
        <w:numId w:val="0"/>
      </w:numPr>
      <w:spacing w:after="240"/>
      <w:outlineLvl w:val="9"/>
    </w:pPr>
    <w:rPr>
      <w:color w:val="E1D001"/>
      <w:sz w:val="36"/>
      <w:lang w:val="en-US"/>
    </w:rPr>
  </w:style>
  <w:style w:type="paragraph" w:styleId="TOC1">
    <w:name w:val="toc 1"/>
    <w:basedOn w:val="Normal"/>
    <w:next w:val="Normal"/>
    <w:uiPriority w:val="39"/>
    <w:unhideWhenUsed/>
    <w:rsid w:val="00F019D4"/>
    <w:pPr>
      <w:tabs>
        <w:tab w:val="left" w:pos="440"/>
        <w:tab w:val="right" w:leader="dot" w:pos="9062"/>
      </w:tabs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512E82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1564"/>
    <w:pPr>
      <w:numPr>
        <w:ilvl w:val="1"/>
      </w:numPr>
      <w:spacing w:before="360" w:after="360"/>
      <w:ind w:left="1021"/>
    </w:pPr>
    <w:rPr>
      <w:rFonts w:eastAsiaTheme="minorEastAsia"/>
      <w:color w:val="5A5A5A" w:themeColor="text1" w:themeTint="A5"/>
      <w:spacing w:val="15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1D1564"/>
    <w:rPr>
      <w:rFonts w:ascii="Arial" w:eastAsiaTheme="minorEastAsia" w:hAnsi="Arial"/>
      <w:color w:val="5A5A5A" w:themeColor="text1" w:themeTint="A5"/>
      <w:spacing w:val="15"/>
      <w:sz w:val="48"/>
    </w:rPr>
  </w:style>
  <w:style w:type="paragraph" w:customStyle="1" w:styleId="Autor">
    <w:name w:val="Autor"/>
    <w:basedOn w:val="Normal"/>
    <w:next w:val="Normal"/>
    <w:qFormat/>
    <w:rsid w:val="00DB4EED"/>
    <w:pPr>
      <w:spacing w:before="240" w:after="240"/>
    </w:pPr>
    <w:rPr>
      <w:sz w:val="28"/>
      <w:lang w:val="en-US"/>
    </w:rPr>
  </w:style>
  <w:style w:type="character" w:styleId="PlaceholderText">
    <w:name w:val="Placeholder Text"/>
    <w:basedOn w:val="DefaultParagraphFont"/>
    <w:uiPriority w:val="99"/>
    <w:semiHidden/>
    <w:rsid w:val="001F252F"/>
    <w:rPr>
      <w:color w:val="808080"/>
    </w:rPr>
  </w:style>
  <w:style w:type="paragraph" w:styleId="ListParagraph">
    <w:name w:val="List Paragraph"/>
    <w:basedOn w:val="Normal"/>
    <w:uiPriority w:val="34"/>
    <w:qFormat/>
    <w:rsid w:val="00DB4EED"/>
    <w:pPr>
      <w:ind w:left="720"/>
      <w:contextualSpacing/>
    </w:pPr>
  </w:style>
  <w:style w:type="paragraph" w:customStyle="1" w:styleId="Bullet">
    <w:name w:val="Bullet"/>
    <w:basedOn w:val="Normal"/>
    <w:qFormat/>
    <w:rsid w:val="00F019D4"/>
    <w:pPr>
      <w:numPr>
        <w:numId w:val="3"/>
      </w:numPr>
      <w:spacing w:after="120"/>
      <w:ind w:left="1349" w:hanging="357"/>
    </w:pPr>
    <w:rPr>
      <w:lang w:val="en-US"/>
    </w:rPr>
  </w:style>
  <w:style w:type="paragraph" w:styleId="TOC2">
    <w:name w:val="toc 2"/>
    <w:basedOn w:val="Normal"/>
    <w:next w:val="Normal"/>
    <w:uiPriority w:val="39"/>
    <w:unhideWhenUsed/>
    <w:rsid w:val="00F019D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019D4"/>
    <w:pPr>
      <w:spacing w:after="100"/>
      <w:ind w:left="440"/>
    </w:pPr>
  </w:style>
  <w:style w:type="character" w:styleId="Strong">
    <w:name w:val="Strong"/>
    <w:basedOn w:val="DefaultParagraphFont"/>
    <w:uiPriority w:val="22"/>
    <w:rsid w:val="003229E5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650C3F"/>
    <w:pPr>
      <w:spacing w:after="200" w:line="240" w:lineRule="auto"/>
    </w:pPr>
    <w:rPr>
      <w:i/>
      <w:iCs/>
      <w:color w:val="595959" w:themeColor="text1" w:themeTint="A6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50C3F"/>
    <w:pPr>
      <w:spacing w:after="0"/>
      <w:ind w:left="0"/>
    </w:pPr>
  </w:style>
  <w:style w:type="table" w:styleId="TableGrid">
    <w:name w:val="Table Grid"/>
    <w:basedOn w:val="TableNormal"/>
    <w:uiPriority w:val="39"/>
    <w:rsid w:val="00650C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650C3F"/>
    <w:pPr>
      <w:spacing w:after="0" w:line="240" w:lineRule="auto"/>
    </w:pPr>
    <w:tblPr>
      <w:tblStyleRowBandSize w:val="1"/>
      <w:tblStyleColBandSize w:val="1"/>
      <w:tblBorders>
        <w:top w:val="single" w:sz="4" w:space="0" w:color="FFEB99" w:themeColor="accent1" w:themeTint="66"/>
        <w:left w:val="single" w:sz="4" w:space="0" w:color="FFEB99" w:themeColor="accent1" w:themeTint="66"/>
        <w:bottom w:val="single" w:sz="4" w:space="0" w:color="FFEB99" w:themeColor="accent1" w:themeTint="66"/>
        <w:right w:val="single" w:sz="4" w:space="0" w:color="FFEB99" w:themeColor="accent1" w:themeTint="66"/>
        <w:insideH w:val="single" w:sz="4" w:space="0" w:color="FFEB99" w:themeColor="accent1" w:themeTint="66"/>
        <w:insideV w:val="single" w:sz="4" w:space="0" w:color="FFEB99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FE266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E26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-Accent1">
    <w:name w:val="List Table 3 Accent 1"/>
    <w:aliases w:val="Jump2IT Table style"/>
    <w:basedOn w:val="TableNormal"/>
    <w:uiPriority w:val="48"/>
    <w:rsid w:val="00061D71"/>
    <w:pPr>
      <w:spacing w:after="0" w:line="240" w:lineRule="auto"/>
    </w:pPr>
    <w:rPr>
      <w:rFonts w:ascii="Arial" w:hAnsi="Arial"/>
    </w:rPr>
    <w:tblPr>
      <w:tblStyleRowBandSize w:val="1"/>
      <w:tblStyleColBandSize w:val="1"/>
      <w:tblCellSpacing w:w="42" w:type="dxa"/>
      <w:tblBorders>
        <w:top w:val="single" w:sz="4" w:space="0" w:color="FFD001" w:themeColor="accent1"/>
        <w:left w:val="single" w:sz="4" w:space="0" w:color="FFD001" w:themeColor="accent1"/>
        <w:bottom w:val="single" w:sz="4" w:space="0" w:color="FFD001" w:themeColor="accent1"/>
        <w:right w:val="single" w:sz="4" w:space="0" w:color="FFD001" w:themeColor="accent1"/>
        <w:insideH w:val="single" w:sz="4" w:space="0" w:color="FFD001" w:themeColor="accent1"/>
        <w:insideV w:val="single" w:sz="4" w:space="0" w:color="FFD001" w:themeColor="accent1"/>
      </w:tblBorders>
    </w:tblPr>
    <w:trPr>
      <w:tblCellSpacing w:w="42" w:type="dxa"/>
    </w:trPr>
    <w:tblStylePr w:type="firstRow">
      <w:rPr>
        <w:b/>
        <w:bCs/>
        <w:color w:val="FFFFFF" w:themeColor="background1"/>
      </w:rPr>
      <w:tblPr/>
      <w:tcPr>
        <w:shd w:val="clear" w:color="auto" w:fill="FFD001" w:themeFill="accent1"/>
      </w:tcPr>
    </w:tblStylePr>
    <w:tblStylePr w:type="lastRow">
      <w:rPr>
        <w:b w:val="0"/>
        <w:bCs/>
      </w:rPr>
      <w:tblPr/>
      <w:tcPr>
        <w:tcBorders>
          <w:top w:val="double" w:sz="4" w:space="0" w:color="FFD001" w:themeColor="accent1"/>
        </w:tcBorders>
        <w:shd w:val="clear" w:color="auto" w:fill="FFFFFF" w:themeFill="background1"/>
      </w:tcPr>
    </w:tblStylePr>
    <w:tblStylePr w:type="firstCol">
      <w:rPr>
        <w:b w:val="0"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 w:val="0"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D001" w:themeColor="accent1"/>
          <w:right w:val="single" w:sz="4" w:space="0" w:color="FFD001" w:themeColor="accent1"/>
        </w:tcBorders>
      </w:tcPr>
    </w:tblStylePr>
    <w:tblStylePr w:type="band1Horz">
      <w:tblPr/>
      <w:tcPr>
        <w:tcBorders>
          <w:top w:val="single" w:sz="4" w:space="0" w:color="FFD001" w:themeColor="accent1"/>
          <w:bottom w:val="single" w:sz="4" w:space="0" w:color="FFD001" w:themeColor="accent1"/>
          <w:insideH w:val="nil"/>
        </w:tcBorders>
      </w:tcPr>
    </w:tblStylePr>
    <w:tblStylePr w:type="neCell">
      <w:rPr>
        <w:b w:val="0"/>
      </w:rPr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D001" w:themeColor="accent1"/>
          <w:left w:val="nil"/>
        </w:tcBorders>
      </w:tcPr>
    </w:tblStylePr>
    <w:tblStylePr w:type="swCell">
      <w:tblPr/>
      <w:tcPr>
        <w:tcBorders>
          <w:top w:val="double" w:sz="4" w:space="0" w:color="FFD001" w:themeColor="accent1"/>
          <w:right w:val="nil"/>
        </w:tcBorders>
      </w:tcPr>
    </w:tblStylePr>
  </w:style>
  <w:style w:type="table" w:customStyle="1" w:styleId="Jump2ITTableStyle2">
    <w:name w:val="Jump2IT Table Style 2"/>
    <w:basedOn w:val="TableNormal"/>
    <w:uiPriority w:val="99"/>
    <w:rsid w:val="00061D71"/>
    <w:pPr>
      <w:spacing w:after="0" w:line="240" w:lineRule="auto"/>
    </w:pPr>
    <w:rPr>
      <w:rFonts w:ascii="Arial" w:hAnsi="Arial"/>
    </w:rPr>
    <w:tblPr>
      <w:tblBorders>
        <w:top w:val="single" w:sz="4" w:space="0" w:color="FFD001"/>
        <w:left w:val="single" w:sz="4" w:space="0" w:color="FFD001"/>
        <w:bottom w:val="single" w:sz="4" w:space="0" w:color="FFD001"/>
        <w:right w:val="single" w:sz="4" w:space="0" w:color="FFD001"/>
        <w:insideH w:val="single" w:sz="4" w:space="0" w:color="FFD001"/>
        <w:insideV w:val="single" w:sz="4" w:space="0" w:color="FFD001"/>
      </w:tblBorders>
    </w:tblPr>
    <w:tcPr>
      <w:shd w:val="clear" w:color="auto" w:fill="auto"/>
    </w:tcPr>
    <w:tblStylePr w:type="firstRow">
      <w:rPr>
        <w:b/>
        <w:color w:val="FFFFFF" w:themeColor="background1"/>
      </w:rPr>
      <w:tblPr/>
      <w:tcPr>
        <w:shd w:val="clear" w:color="auto" w:fill="FFD001"/>
      </w:tcPr>
    </w:tblStylePr>
  </w:style>
  <w:style w:type="table" w:customStyle="1" w:styleId="Jump2ITTablestyle1">
    <w:name w:val="Jump2IT Table style 1"/>
    <w:basedOn w:val="TableNormal"/>
    <w:uiPriority w:val="99"/>
    <w:rsid w:val="008C5748"/>
    <w:pPr>
      <w:spacing w:after="0" w:line="240" w:lineRule="auto"/>
    </w:pPr>
    <w:rPr>
      <w:rFonts w:ascii="Arial" w:hAnsi="Arial"/>
    </w:rPr>
    <w:tblPr>
      <w:tblCellSpacing w:w="28" w:type="dxa"/>
      <w:tblBorders>
        <w:top w:val="single" w:sz="4" w:space="0" w:color="FFD001"/>
        <w:left w:val="single" w:sz="4" w:space="0" w:color="FFD001"/>
        <w:bottom w:val="single" w:sz="4" w:space="0" w:color="FFD001"/>
        <w:right w:val="single" w:sz="4" w:space="0" w:color="FFD001"/>
        <w:insideH w:val="single" w:sz="4" w:space="0" w:color="FFD001"/>
        <w:insideV w:val="single" w:sz="4" w:space="0" w:color="FFD001"/>
      </w:tblBorders>
    </w:tblPr>
    <w:trPr>
      <w:tblCellSpacing w:w="28" w:type="dxa"/>
    </w:trPr>
    <w:tblStylePr w:type="firstRow">
      <w:rPr>
        <w:rFonts w:ascii="Arial" w:hAnsi="Arial"/>
        <w:b/>
        <w:color w:val="FFFFFF" w:themeColor="background1"/>
        <w:sz w:val="22"/>
      </w:rPr>
      <w:tblPr/>
      <w:tcPr>
        <w:shd w:val="clear" w:color="auto" w:fill="FFD001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832F2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5421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34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9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w3schools.com/html/html_entities.asp" TargetMode="External"/><Relationship Id="rId18" Type="http://schemas.openxmlformats.org/officeDocument/2006/relationships/image" Target="media/image4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yperlink" Target="https://www.google.com/search?q=code+readability&amp;rlz=1C1CHBF_en-GBGB850GB850&amp;oq=code+readabi&amp;aqs=chrome.0.0j69i57j0l6.5587j0j9&amp;sourceid=chrome&amp;ie=UTF-8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skillsassembly.com/" TargetMode="External"/><Relationship Id="rId25" Type="http://schemas.openxmlformats.org/officeDocument/2006/relationships/hyperlink" Target="https://www.w3schools.com/html/html_forms.asp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w3schools.com/html/html_entities.asp" TargetMode="External"/><Relationship Id="rId20" Type="http://schemas.openxmlformats.org/officeDocument/2006/relationships/hyperlink" Target="https://www.google.com/search?q=refactoring&amp;rlz=1C1CHBF_en-GBGB850GB850&amp;oq=refact&amp;aqs=chrome.1.69i57j0l7.4026j0j9&amp;sourceid=chrome&amp;ie=UTF-8" TargetMode="External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5.png"/><Relationship Id="rId5" Type="http://schemas.openxmlformats.org/officeDocument/2006/relationships/numbering" Target="numbering.xml"/><Relationship Id="rId15" Type="http://schemas.openxmlformats.org/officeDocument/2006/relationships/hyperlink" Target="https://www.javatpoint.com/html-unordered-list" TargetMode="External"/><Relationship Id="rId23" Type="http://schemas.openxmlformats.org/officeDocument/2006/relationships/hyperlink" Target="https://www.w3schools.com/tags/att_img_alt.asp" TargetMode="Externa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www.webfx.com/internet-marketing/can-H1-improve-SEO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www.codecademy.com/articles/html-inline-styles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ton\Downloads\Telegram%20Desktop\Jump2IT%20Document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9B65627D722E4DD7A33071295B8019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D04CEA-FAFA-4E4C-B6A4-4A4382B4222F}"/>
      </w:docPartPr>
      <w:docPartBody>
        <w:p w:rsidR="00F05EBD" w:rsidRDefault="00863F74">
          <w:pPr>
            <w:pStyle w:val="9B65627D722E4DD7A33071295B801906"/>
          </w:pPr>
          <w:r w:rsidRPr="00900EFC">
            <w:rPr>
              <w:rStyle w:val="PlaceholderText"/>
            </w:rPr>
            <w:t>[Title]</w:t>
          </w:r>
        </w:p>
      </w:docPartBody>
    </w:docPart>
    <w:docPart>
      <w:docPartPr>
        <w:name w:val="F63A7B226C9948048FA89D9F0EA1D9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CF57C4-FDF8-4E11-B6C7-01431F37022A}"/>
      </w:docPartPr>
      <w:docPartBody>
        <w:p w:rsidR="00F05EBD" w:rsidRDefault="00863F74">
          <w:pPr>
            <w:pStyle w:val="F63A7B226C9948048FA89D9F0EA1D97C"/>
          </w:pPr>
          <w:r w:rsidRPr="00900EFC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F74"/>
    <w:rsid w:val="001B7656"/>
    <w:rsid w:val="00863F74"/>
    <w:rsid w:val="00A40CD7"/>
    <w:rsid w:val="00F05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9B65627D722E4DD7A33071295B801906">
    <w:name w:val="9B65627D722E4DD7A33071295B801906"/>
  </w:style>
  <w:style w:type="paragraph" w:customStyle="1" w:styleId="F63A7B226C9948048FA89D9F0EA1D97C">
    <w:name w:val="F63A7B226C9948048FA89D9F0EA1D9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Jump2IT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FD001"/>
      </a:accent1>
      <a:accent2>
        <a:srgbClr val="7F7F7F"/>
      </a:accent2>
      <a:accent3>
        <a:srgbClr val="7EB92B"/>
      </a:accent3>
      <a:accent4>
        <a:srgbClr val="2BA4DD"/>
      </a:accent4>
      <a:accent5>
        <a:srgbClr val="BA0C2F"/>
      </a:accent5>
      <a:accent6>
        <a:srgbClr val="FFFFFF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9152EF399E9C4A99D693B9DEEBB0D5" ma:contentTypeVersion="0" ma:contentTypeDescription="Create a new document." ma:contentTypeScope="" ma:versionID="6ad7e1b2ebd475f9e36f3ea10082116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BDD8FA-A62B-4A35-940E-35B96F56E84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8327B66-8E6B-43EC-B0C7-381B3B1EA52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FE5D277-AC0C-4C8E-AE2F-7AF47AC1FE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20DD3DD-8A68-4C1F-9383-09A7EB7422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Jump2IT Document Template.dotx</Template>
  <TotalTime>30</TotalTime>
  <Pages>6</Pages>
  <Words>648</Words>
  <Characters>3700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Semantic Web</vt:lpstr>
    </vt:vector>
  </TitlesOfParts>
  <Company>ITCE</Company>
  <LinksUpToDate>false</LinksUpToDate>
  <CharactersWithSpaces>4340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Semantic Web</dc:title>
  <dc:subject/>
  <dc:creator>Niko Kodzhabashev</dc:creator>
  <cp:keywords/>
  <dc:description/>
  <cp:lastModifiedBy>Stoil Valkov</cp:lastModifiedBy>
  <cp:revision>3</cp:revision>
  <dcterms:created xsi:type="dcterms:W3CDTF">2020-05-18T14:51:00Z</dcterms:created>
  <dcterms:modified xsi:type="dcterms:W3CDTF">2020-05-19T12:06:00Z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0x010100069152EF399E9C4A99D693B9DEEBB0D5</vt:lpwstr>
  </property>
</Properties>
</file>