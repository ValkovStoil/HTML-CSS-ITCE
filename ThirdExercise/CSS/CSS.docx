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0C0BC" w14:textId="77777777" w:rsidR="005D255F" w:rsidRDefault="005D255F" w:rsidP="00F019D4">
      <w:pPr>
        <w:ind w:left="0"/>
        <w:jc w:val="center"/>
        <w:rPr>
          <w:noProof/>
          <w:lang w:val="en-US"/>
        </w:rPr>
      </w:pPr>
      <w:r w:rsidRPr="005D255F">
        <w:rPr>
          <w:noProof/>
        </w:rPr>
        <w:drawing>
          <wp:inline distT="0" distB="0" distL="0" distR="0" wp14:anchorId="75A26CC1" wp14:editId="733318A7">
            <wp:extent cx="6191880" cy="1439186"/>
            <wp:effectExtent l="0" t="0" r="0" b="88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4C81EF6-BC45-47AD-9972-9F7CAA278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4C81EF6-BC45-47AD-9972-9F7CAA278E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0" cy="1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noProof/>
          <w:color w:val="FFC000"/>
          <w:szCs w:val="72"/>
          <w:lang w:val="en-US"/>
        </w:rPr>
        <w:alias w:val="Title"/>
        <w:tag w:val=""/>
        <w:id w:val="-928733876"/>
        <w:placeholder>
          <w:docPart w:val="8F074B38CE844BFA80E9276A2DDF1D2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6B3EAA69" w14:textId="57C5D0BC" w:rsidR="005D255F" w:rsidRDefault="009A1446" w:rsidP="00F019D4">
          <w:pPr>
            <w:pStyle w:val="Title"/>
            <w:ind w:left="0"/>
            <w:rPr>
              <w:noProof/>
              <w:color w:val="FFC000"/>
              <w:szCs w:val="72"/>
              <w:lang w:val="en-US"/>
            </w:rPr>
          </w:pPr>
          <w:r>
            <w:rPr>
              <w:noProof/>
              <w:color w:val="FFC000"/>
              <w:szCs w:val="72"/>
              <w:lang w:val="en-US"/>
            </w:rPr>
            <w:t>Cascading Style Sheets</w:t>
          </w:r>
        </w:p>
      </w:sdtContent>
    </w:sdt>
    <w:p w14:paraId="05772600" w14:textId="7208D2A5" w:rsidR="005D255F" w:rsidRPr="001F252F" w:rsidRDefault="00DB4EED" w:rsidP="00F019D4">
      <w:pPr>
        <w:pStyle w:val="Autor"/>
        <w:ind w:left="0"/>
      </w:pPr>
      <w:r>
        <w:t xml:space="preserve">Created by: </w:t>
      </w:r>
      <w:sdt>
        <w:sdtPr>
          <w:alias w:val="Author"/>
          <w:tag w:val=""/>
          <w:id w:val="-1671564368"/>
          <w:placeholder>
            <w:docPart w:val="41D7676F2A7C42808E73473E319E9B9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85038A">
            <w:t xml:space="preserve">Niko </w:t>
          </w:r>
          <w:proofErr w:type="spellStart"/>
          <w:r w:rsidR="0085038A">
            <w:t>Kozhabashev</w:t>
          </w:r>
          <w:proofErr w:type="spellEnd"/>
        </w:sdtContent>
      </w:sdt>
    </w:p>
    <w:p w14:paraId="46F9756A" w14:textId="04943599" w:rsidR="005D255F" w:rsidRDefault="005D255F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44D8D399" w14:textId="4D3A6415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541E48C1" w14:textId="28D9E6C3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4A7687BA" w14:textId="4041CFF3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37D36DE7" w14:textId="452BFB7A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435B58E1" w14:textId="226D763F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5C5E25CD" w14:textId="22DD1E4A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17DFB72E" w14:textId="7C831F52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4D559528" w14:textId="67480FD9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5294DC63" w14:textId="33D792AA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70224F48" w14:textId="6F4880F4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4B87FDF6" w14:textId="3B26A0CE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53F3E1E4" w14:textId="4E2DC69D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4D294642" w14:textId="437927EB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19FD4953" w14:textId="24F2BEA9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0F891424" w14:textId="18D66C24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74FF6A5B" w14:textId="05A017A1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69B7249F" w14:textId="3204DD40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7FA8B2E4" w14:textId="05E3E272" w:rsidR="0008069E" w:rsidRDefault="0008069E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</w:p>
    <w:p w14:paraId="1272EE95" w14:textId="7DBCCBA6" w:rsidR="0008069E" w:rsidRDefault="0008069E" w:rsidP="0008069E">
      <w:pPr>
        <w:pStyle w:val="Heading1"/>
        <w:rPr>
          <w:noProof/>
          <w:lang w:val="en-US"/>
        </w:rPr>
      </w:pPr>
      <w:r>
        <w:rPr>
          <w:noProof/>
          <w:lang w:val="en-US"/>
        </w:rPr>
        <w:t xml:space="preserve">CSS for the </w:t>
      </w:r>
      <w:r w:rsidR="00214CC9">
        <w:rPr>
          <w:noProof/>
          <w:lang w:val="en-US"/>
        </w:rPr>
        <w:t>F</w:t>
      </w:r>
      <w:r>
        <w:rPr>
          <w:noProof/>
          <w:lang w:val="en-US"/>
        </w:rPr>
        <w:t xml:space="preserve">irst </w:t>
      </w:r>
      <w:r w:rsidR="00214CC9">
        <w:rPr>
          <w:noProof/>
          <w:lang w:val="en-US"/>
        </w:rPr>
        <w:t>T</w:t>
      </w:r>
      <w:r>
        <w:rPr>
          <w:noProof/>
          <w:lang w:val="en-US"/>
        </w:rPr>
        <w:t>ime</w:t>
      </w:r>
    </w:p>
    <w:p w14:paraId="30B43CF2" w14:textId="28ED957A" w:rsidR="0008069E" w:rsidRDefault="0008069E" w:rsidP="0008069E">
      <w:pPr>
        <w:ind w:left="0"/>
        <w:rPr>
          <w:lang w:val="en-US"/>
        </w:rPr>
      </w:pPr>
      <w:r>
        <w:rPr>
          <w:lang w:val="en-US"/>
        </w:rPr>
        <w:t>It is time to create your first CSS file. Create the following web page:</w:t>
      </w:r>
    </w:p>
    <w:p w14:paraId="29CF0291" w14:textId="11E82B08" w:rsidR="0008069E" w:rsidRDefault="00405494" w:rsidP="0008069E">
      <w:pPr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8166C" wp14:editId="384D8B5C">
            <wp:extent cx="6120130" cy="2026285"/>
            <wp:effectExtent l="19050" t="19050" r="1397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786E2" w14:textId="254ABE58" w:rsidR="00E63C28" w:rsidRDefault="00E63C28" w:rsidP="00E63C28">
      <w:pPr>
        <w:pStyle w:val="Heading2"/>
        <w:rPr>
          <w:lang w:val="en-US"/>
        </w:rPr>
      </w:pPr>
      <w:r>
        <w:rPr>
          <w:lang w:val="en-US"/>
        </w:rPr>
        <w:t>Hints</w:t>
      </w:r>
    </w:p>
    <w:p w14:paraId="3F74F163" w14:textId="40CBA78B" w:rsidR="00E63C28" w:rsidRDefault="00E63C28" w:rsidP="00E63C2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E1618">
        <w:rPr>
          <w:b/>
          <w:bCs/>
          <w:lang w:val="en-US"/>
        </w:rPr>
        <w:t>main</w:t>
      </w:r>
      <w:r>
        <w:rPr>
          <w:lang w:val="en-US"/>
        </w:rPr>
        <w:t xml:space="preserve"> tag for the green container</w:t>
      </w:r>
    </w:p>
    <w:p w14:paraId="70D16220" w14:textId="70F071F7" w:rsidR="00E63C28" w:rsidRPr="00E63C28" w:rsidRDefault="00E63C28" w:rsidP="00E63C28">
      <w:pPr>
        <w:pStyle w:val="ListParagraph"/>
        <w:numPr>
          <w:ilvl w:val="0"/>
          <w:numId w:val="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E63C28">
        <w:rPr>
          <w:lang w:val="en-US"/>
        </w:rPr>
        <w:t xml:space="preserve">Set </w:t>
      </w:r>
      <w:r w:rsidRPr="00BE1618">
        <w:rPr>
          <w:b/>
          <w:bCs/>
          <w:lang w:val="en-US"/>
        </w:rPr>
        <w:t>#0c5f5f</w:t>
      </w:r>
      <w:r w:rsidRPr="00E63C28">
        <w:rPr>
          <w:lang w:val="en-US"/>
        </w:rPr>
        <w:t xml:space="preserve"> </w:t>
      </w:r>
      <w:r>
        <w:rPr>
          <w:lang w:val="en-US"/>
        </w:rPr>
        <w:t>color as a background</w:t>
      </w:r>
    </w:p>
    <w:p w14:paraId="5FE762C6" w14:textId="639D7A00" w:rsidR="00E63C28" w:rsidRDefault="00AE27E8" w:rsidP="00E63C2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Set </w:t>
      </w:r>
      <w:r w:rsidRPr="00453C1E">
        <w:rPr>
          <w:b/>
          <w:bCs/>
          <w:lang w:val="en-US"/>
        </w:rPr>
        <w:t>white</w:t>
      </w:r>
      <w:r>
        <w:rPr>
          <w:lang w:val="en-US"/>
        </w:rPr>
        <w:t xml:space="preserve"> color as text color</w:t>
      </w:r>
    </w:p>
    <w:p w14:paraId="247EABD1" w14:textId="04F460CF" w:rsidR="00AE27E8" w:rsidRDefault="00453C1E" w:rsidP="00E63C2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Set the border radius to 12px</w:t>
      </w:r>
    </w:p>
    <w:p w14:paraId="2E328EC9" w14:textId="0163DBBE" w:rsidR="00453C1E" w:rsidRDefault="00453C1E" w:rsidP="00E63C2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Align the text in the center</w:t>
      </w:r>
    </w:p>
    <w:p w14:paraId="6EF1A937" w14:textId="5EFA7732" w:rsidR="00453C1E" w:rsidRPr="0096507F" w:rsidRDefault="00453C1E" w:rsidP="00E63C2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font family </w:t>
      </w:r>
      <w:r w:rsidRPr="00453C1E">
        <w:rPr>
          <w:b/>
          <w:bCs/>
          <w:lang w:val="en-US"/>
        </w:rPr>
        <w:t>Helvetica</w:t>
      </w:r>
    </w:p>
    <w:p w14:paraId="49BBA6DC" w14:textId="68A149DF" w:rsidR="0096507F" w:rsidRDefault="0096507F" w:rsidP="00E63C2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Set the container width to </w:t>
      </w:r>
      <w:r w:rsidRPr="00277792">
        <w:rPr>
          <w:b/>
          <w:bCs/>
          <w:lang w:val="en-US"/>
        </w:rPr>
        <w:t>60%</w:t>
      </w:r>
      <w:r>
        <w:rPr>
          <w:lang w:val="en-US"/>
        </w:rPr>
        <w:t xml:space="preserve"> and </w:t>
      </w:r>
      <w:r w:rsidRPr="009D3DD0">
        <w:rPr>
          <w:b/>
          <w:bCs/>
          <w:lang w:val="en-US"/>
        </w:rPr>
        <w:t>center</w:t>
      </w:r>
      <w:r>
        <w:rPr>
          <w:lang w:val="en-US"/>
        </w:rPr>
        <w:t xml:space="preserve"> it</w:t>
      </w:r>
    </w:p>
    <w:p w14:paraId="0E9BD22C" w14:textId="5CF81562" w:rsidR="00E7444E" w:rsidRDefault="00E7444E" w:rsidP="001B7F05">
      <w:pPr>
        <w:pStyle w:val="Heading1"/>
        <w:ind w:left="0"/>
        <w:rPr>
          <w:noProof/>
          <w:lang w:val="en-US"/>
        </w:rPr>
      </w:pPr>
      <w:r>
        <w:rPr>
          <w:noProof/>
          <w:lang w:val="en-US"/>
        </w:rPr>
        <w:t>Gradient</w:t>
      </w:r>
    </w:p>
    <w:p w14:paraId="34592845" w14:textId="5CE280CD" w:rsidR="00E7444E" w:rsidRDefault="00E7444E" w:rsidP="00E7444E">
      <w:pPr>
        <w:ind w:left="0"/>
        <w:rPr>
          <w:lang w:val="en-US"/>
        </w:rPr>
      </w:pPr>
      <w:r>
        <w:rPr>
          <w:lang w:val="en-US"/>
        </w:rPr>
        <w:t>Create a web page like the following:</w:t>
      </w:r>
    </w:p>
    <w:p w14:paraId="7874221E" w14:textId="751F2B9F" w:rsidR="00E7444E" w:rsidRDefault="00E7444E" w:rsidP="00E7444E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3E31A05E" wp14:editId="07D58FE6">
            <wp:extent cx="6120130" cy="793115"/>
            <wp:effectExtent l="19050" t="19050" r="1397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414C6" w14:textId="77777777" w:rsidR="00277792" w:rsidRDefault="00277792" w:rsidP="00277792">
      <w:pPr>
        <w:pStyle w:val="Heading2"/>
        <w:rPr>
          <w:lang w:val="en-US"/>
        </w:rPr>
      </w:pPr>
      <w:r>
        <w:rPr>
          <w:lang w:val="en-US"/>
        </w:rPr>
        <w:t>Hints</w:t>
      </w:r>
    </w:p>
    <w:p w14:paraId="47D9736A" w14:textId="57A5334B" w:rsidR="00E7444E" w:rsidRDefault="0090181B" w:rsidP="0027779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Use online gradient tool generator like this </w:t>
      </w:r>
      <w:hyperlink r:id="rId14" w:history="1">
        <w:r w:rsidRPr="0090181B">
          <w:rPr>
            <w:rStyle w:val="Hyperlink"/>
            <w:lang w:val="en-US"/>
          </w:rPr>
          <w:t>one</w:t>
        </w:r>
      </w:hyperlink>
    </w:p>
    <w:p w14:paraId="23655313" w14:textId="4BE38C5F" w:rsidR="0090181B" w:rsidRDefault="0090181B" w:rsidP="0027779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Take the colors with color picker like </w:t>
      </w:r>
      <w:hyperlink r:id="rId15" w:history="1">
        <w:r w:rsidRPr="0090181B">
          <w:rPr>
            <w:rStyle w:val="Hyperlink"/>
            <w:lang w:val="en-US"/>
          </w:rPr>
          <w:t>Just color picker</w:t>
        </w:r>
      </w:hyperlink>
    </w:p>
    <w:p w14:paraId="738CF62B" w14:textId="788BB5F7" w:rsidR="00A01156" w:rsidRDefault="0006743D" w:rsidP="00A01156">
      <w:pPr>
        <w:pStyle w:val="Heading1"/>
        <w:ind w:left="0"/>
        <w:rPr>
          <w:noProof/>
          <w:lang w:val="en-US"/>
        </w:rPr>
      </w:pPr>
      <w:r>
        <w:rPr>
          <w:noProof/>
          <w:lang w:val="en-US"/>
        </w:rPr>
        <w:t>Footer</w:t>
      </w:r>
    </w:p>
    <w:p w14:paraId="6584581B" w14:textId="1EA2FD6C" w:rsidR="0006743D" w:rsidRDefault="0006743D" w:rsidP="0006743D">
      <w:pPr>
        <w:ind w:left="0"/>
        <w:rPr>
          <w:lang w:val="en-US"/>
        </w:rPr>
      </w:pPr>
      <w:r>
        <w:rPr>
          <w:lang w:val="en-US"/>
        </w:rPr>
        <w:t>Create a web page like the following:</w:t>
      </w:r>
    </w:p>
    <w:p w14:paraId="6DE0D419" w14:textId="3D397ECF" w:rsidR="0006743D" w:rsidRDefault="0006743D" w:rsidP="0006743D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2D5DD335" wp14:editId="11F078E3">
            <wp:extent cx="6120130" cy="1725930"/>
            <wp:effectExtent l="19050" t="19050" r="139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9FF51" w14:textId="77777777" w:rsidR="00F831F0" w:rsidRDefault="00F831F0" w:rsidP="00F831F0">
      <w:pPr>
        <w:pStyle w:val="Heading2"/>
        <w:rPr>
          <w:lang w:val="en-US"/>
        </w:rPr>
      </w:pPr>
      <w:r>
        <w:rPr>
          <w:lang w:val="en-US"/>
        </w:rPr>
        <w:lastRenderedPageBreak/>
        <w:t>Hints</w:t>
      </w:r>
    </w:p>
    <w:p w14:paraId="4FD6D8D4" w14:textId="2894F439" w:rsidR="00F831F0" w:rsidRDefault="00F831F0" w:rsidP="00F831F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Use footer tag to wrap the footer</w:t>
      </w:r>
    </w:p>
    <w:p w14:paraId="7569F1FD" w14:textId="6BF68D1C" w:rsidR="00F831F0" w:rsidRDefault="00F831F0" w:rsidP="00F831F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Take the colors with color picker</w:t>
      </w:r>
    </w:p>
    <w:p w14:paraId="6C9064EE" w14:textId="012CB372" w:rsidR="00F831F0" w:rsidRDefault="00F831F0" w:rsidP="00F831F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Use </w:t>
      </w:r>
      <w:hyperlink r:id="rId17" w:history="1">
        <w:proofErr w:type="spellStart"/>
        <w:r w:rsidRPr="003F73E9">
          <w:rPr>
            <w:rStyle w:val="Hyperlink"/>
            <w:lang w:val="en-US"/>
          </w:rPr>
          <w:t>FontAwesome</w:t>
        </w:r>
        <w:proofErr w:type="spellEnd"/>
      </w:hyperlink>
      <w:r>
        <w:rPr>
          <w:lang w:val="en-US"/>
        </w:rPr>
        <w:t xml:space="preserve"> for the Icons</w:t>
      </w:r>
    </w:p>
    <w:p w14:paraId="200F8F4C" w14:textId="2F24DC4A" w:rsidR="00A168D4" w:rsidRDefault="00A168D4" w:rsidP="00A168D4">
      <w:pPr>
        <w:pStyle w:val="Heading1"/>
        <w:ind w:left="0"/>
        <w:rPr>
          <w:noProof/>
          <w:lang w:val="en-US"/>
        </w:rPr>
      </w:pPr>
      <w:r>
        <w:rPr>
          <w:noProof/>
          <w:lang w:val="en-US"/>
        </w:rPr>
        <w:t>Sections</w:t>
      </w:r>
    </w:p>
    <w:p w14:paraId="3423DED2" w14:textId="2E892CAB" w:rsidR="00A168D4" w:rsidRDefault="00A168D4" w:rsidP="00A168D4">
      <w:pPr>
        <w:ind w:left="0"/>
        <w:rPr>
          <w:lang w:val="en-US"/>
        </w:rPr>
      </w:pPr>
      <w:r>
        <w:rPr>
          <w:lang w:val="en-US"/>
        </w:rPr>
        <w:t>Create a web page like the following:</w:t>
      </w:r>
    </w:p>
    <w:p w14:paraId="5F8361F4" w14:textId="4BE70F70" w:rsidR="00A168D4" w:rsidRDefault="00A168D4" w:rsidP="0086696D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4EE797DB" wp14:editId="43987C58">
            <wp:extent cx="5331145" cy="3389630"/>
            <wp:effectExtent l="19050" t="19050" r="2222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589" cy="3393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BE354" w14:textId="77777777" w:rsidR="0086696D" w:rsidRDefault="0086696D" w:rsidP="0086696D">
      <w:pPr>
        <w:pStyle w:val="Heading2"/>
        <w:rPr>
          <w:lang w:val="en-US"/>
        </w:rPr>
      </w:pPr>
      <w:r>
        <w:rPr>
          <w:lang w:val="en-US"/>
        </w:rPr>
        <w:t>Hints</w:t>
      </w:r>
    </w:p>
    <w:p w14:paraId="7A4822DC" w14:textId="4BE6524B" w:rsidR="0086696D" w:rsidRPr="003143EB" w:rsidRDefault="0086696D" w:rsidP="0086696D">
      <w:pPr>
        <w:pStyle w:val="ListParagraph"/>
        <w:numPr>
          <w:ilvl w:val="0"/>
          <w:numId w:val="8"/>
        </w:numPr>
      </w:pPr>
      <w:r>
        <w:rPr>
          <w:lang w:val="en-US"/>
        </w:rPr>
        <w:t>Use the given resources</w:t>
      </w:r>
    </w:p>
    <w:p w14:paraId="5DEFD459" w14:textId="486AAE12" w:rsidR="003143EB" w:rsidRPr="0086696D" w:rsidRDefault="003143EB" w:rsidP="0086696D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Use </w:t>
      </w:r>
      <w:r w:rsidRPr="003143EB">
        <w:rPr>
          <w:b/>
          <w:bCs/>
          <w:lang w:val="en-US"/>
        </w:rPr>
        <w:t>section</w:t>
      </w:r>
      <w:r>
        <w:rPr>
          <w:lang w:val="en-US"/>
        </w:rPr>
        <w:t xml:space="preserve"> tag with </w:t>
      </w:r>
      <w:r w:rsidRPr="003143EB">
        <w:rPr>
          <w:b/>
          <w:bCs/>
          <w:lang w:val="en-US"/>
        </w:rPr>
        <w:t>heading</w:t>
      </w:r>
      <w:r>
        <w:rPr>
          <w:lang w:val="en-US"/>
        </w:rPr>
        <w:t xml:space="preserve"> and three </w:t>
      </w:r>
      <w:r w:rsidRPr="003143EB">
        <w:rPr>
          <w:b/>
          <w:bCs/>
          <w:lang w:val="en-US"/>
        </w:rPr>
        <w:t>articles</w:t>
      </w:r>
      <w:r>
        <w:rPr>
          <w:lang w:val="en-US"/>
        </w:rPr>
        <w:t xml:space="preserve"> inside</w:t>
      </w:r>
    </w:p>
    <w:p w14:paraId="37E28EF3" w14:textId="72E81123" w:rsidR="0086696D" w:rsidRPr="0086696D" w:rsidRDefault="003143EB" w:rsidP="0086696D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Use </w:t>
      </w:r>
      <w:r w:rsidRPr="003143EB">
        <w:rPr>
          <w:b/>
          <w:bCs/>
          <w:lang w:val="en-US"/>
        </w:rPr>
        <w:t>display</w:t>
      </w:r>
      <w:r>
        <w:rPr>
          <w:lang w:val="en-US"/>
        </w:rPr>
        <w:t xml:space="preserve"> with </w:t>
      </w:r>
      <w:r w:rsidRPr="003143EB">
        <w:rPr>
          <w:b/>
          <w:bCs/>
          <w:lang w:val="en-US"/>
        </w:rPr>
        <w:t>inline-block</w:t>
      </w:r>
      <w:r>
        <w:rPr>
          <w:lang w:val="en-US"/>
        </w:rPr>
        <w:t xml:space="preserve"> property to display the articles properly</w:t>
      </w:r>
    </w:p>
    <w:p w14:paraId="3FB19573" w14:textId="43FAFDE4" w:rsidR="00F87EFF" w:rsidRDefault="00F87EFF" w:rsidP="00B02A9E">
      <w:pPr>
        <w:pStyle w:val="Heading2"/>
        <w:rPr>
          <w:noProof/>
          <w:lang w:val="en-US"/>
        </w:rPr>
      </w:pPr>
      <w:r>
        <w:rPr>
          <w:noProof/>
          <w:lang w:val="en-US"/>
        </w:rPr>
        <w:t>Large Footer</w:t>
      </w:r>
    </w:p>
    <w:p w14:paraId="0EEAFD08" w14:textId="36784AA8" w:rsidR="00F87EFF" w:rsidRDefault="00F87EFF" w:rsidP="00F87EFF">
      <w:pPr>
        <w:ind w:left="0"/>
        <w:rPr>
          <w:lang w:val="en-US"/>
        </w:rPr>
      </w:pPr>
      <w:r>
        <w:rPr>
          <w:lang w:val="en-US"/>
        </w:rPr>
        <w:t>Create a web page like the following:</w:t>
      </w:r>
    </w:p>
    <w:p w14:paraId="3FD4EC64" w14:textId="2DA37F8B" w:rsidR="00F87EFF" w:rsidRPr="00F87EFF" w:rsidRDefault="00F87EFF" w:rsidP="00F87EFF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7460B71B" wp14:editId="3172CE45">
            <wp:extent cx="6120130" cy="1577340"/>
            <wp:effectExtent l="19050" t="19050" r="1397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13F5F" w14:textId="77777777" w:rsidR="00F87EFF" w:rsidRDefault="00F87EFF" w:rsidP="00F87EFF">
      <w:pPr>
        <w:pStyle w:val="Heading2"/>
        <w:rPr>
          <w:lang w:val="en-US"/>
        </w:rPr>
      </w:pPr>
      <w:r>
        <w:rPr>
          <w:lang w:val="en-US"/>
        </w:rPr>
        <w:t>Hints</w:t>
      </w:r>
    </w:p>
    <w:p w14:paraId="2AECCBC5" w14:textId="04A77E44" w:rsidR="00A168D4" w:rsidRDefault="00F87EFF" w:rsidP="00F87EF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Use display with </w:t>
      </w:r>
      <w:r w:rsidRPr="00F87EFF">
        <w:rPr>
          <w:b/>
          <w:bCs/>
          <w:lang w:val="en-US"/>
        </w:rPr>
        <w:t>inline-block</w:t>
      </w:r>
      <w:r>
        <w:rPr>
          <w:lang w:val="en-US"/>
        </w:rPr>
        <w:t xml:space="preserve"> property to display the div sections</w:t>
      </w:r>
    </w:p>
    <w:p w14:paraId="28A3B173" w14:textId="12261EC5" w:rsidR="00F87EFF" w:rsidRDefault="00F87EFF" w:rsidP="00F87EF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nav with hyperlinks for all list items</w:t>
      </w:r>
    </w:p>
    <w:p w14:paraId="5B7732BF" w14:textId="6581B2D0" w:rsidR="00F87EFF" w:rsidRDefault="0058600B" w:rsidP="00F87EF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Use </w:t>
      </w:r>
      <w:hyperlink r:id="rId20" w:history="1">
        <w:proofErr w:type="spellStart"/>
        <w:r w:rsidR="000A49BC" w:rsidRPr="003F73E9">
          <w:rPr>
            <w:rStyle w:val="Hyperlink"/>
            <w:lang w:val="en-US"/>
          </w:rPr>
          <w:t>FontAwesome</w:t>
        </w:r>
        <w:proofErr w:type="spellEnd"/>
      </w:hyperlink>
      <w:r w:rsidR="000A49BC">
        <w:rPr>
          <w:lang w:val="en-US"/>
        </w:rPr>
        <w:t xml:space="preserve"> </w:t>
      </w:r>
      <w:r>
        <w:rPr>
          <w:lang w:val="en-US"/>
        </w:rPr>
        <w:t>to display the icon at the bottom</w:t>
      </w:r>
    </w:p>
    <w:p w14:paraId="3BB5CB5A" w14:textId="7871836F" w:rsidR="008343F2" w:rsidRDefault="008343F2" w:rsidP="00F87EF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Take the color with color picker</w:t>
      </w:r>
    </w:p>
    <w:p w14:paraId="33B8A947" w14:textId="47CF5025" w:rsidR="00346CE2" w:rsidRPr="00346CE2" w:rsidRDefault="002F7B18" w:rsidP="00346CE2">
      <w:pPr>
        <w:pStyle w:val="Heading1"/>
        <w:ind w:left="0"/>
        <w:rPr>
          <w:noProof/>
          <w:lang w:val="en-US"/>
        </w:rPr>
      </w:pPr>
      <w:r>
        <w:rPr>
          <w:noProof/>
          <w:lang w:val="en-US"/>
        </w:rPr>
        <w:t>Section with Text</w:t>
      </w:r>
    </w:p>
    <w:p w14:paraId="5BE12837" w14:textId="20070288" w:rsidR="007940D3" w:rsidRDefault="007940D3" w:rsidP="007940D3">
      <w:pPr>
        <w:ind w:left="0"/>
        <w:rPr>
          <w:lang w:val="en-US"/>
        </w:rPr>
      </w:pPr>
      <w:r>
        <w:rPr>
          <w:lang w:val="en-US"/>
        </w:rPr>
        <w:t>Create a web page like the following:</w:t>
      </w:r>
    </w:p>
    <w:p w14:paraId="47F8E7C2" w14:textId="419091DF" w:rsidR="007940D3" w:rsidRPr="007940D3" w:rsidRDefault="007940D3" w:rsidP="007940D3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6238E51C" wp14:editId="76D2B769">
            <wp:extent cx="6120130" cy="2277745"/>
            <wp:effectExtent l="19050" t="19050" r="1397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7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0FD33" w14:textId="77777777" w:rsidR="00BA2653" w:rsidRDefault="00BA2653" w:rsidP="00BA2653">
      <w:pPr>
        <w:pStyle w:val="Heading2"/>
        <w:rPr>
          <w:lang w:val="en-US"/>
        </w:rPr>
      </w:pPr>
      <w:r>
        <w:rPr>
          <w:lang w:val="en-US"/>
        </w:rPr>
        <w:t>Hints</w:t>
      </w:r>
    </w:p>
    <w:p w14:paraId="35CC26DF" w14:textId="7F6B6E86" w:rsidR="008343F2" w:rsidRDefault="00BA2653" w:rsidP="00BA265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background image to display the background of the section</w:t>
      </w:r>
    </w:p>
    <w:p w14:paraId="577C05DC" w14:textId="495BDEAE" w:rsidR="00BA2653" w:rsidRDefault="00BA2653" w:rsidP="00BA265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positioning to center the items</w:t>
      </w:r>
    </w:p>
    <w:p w14:paraId="1FB907ED" w14:textId="4E3C881D" w:rsidR="00346CE2" w:rsidRDefault="00540E55" w:rsidP="00346CE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FontAwesome</w:t>
      </w:r>
      <w:proofErr w:type="spellEnd"/>
      <w:r>
        <w:rPr>
          <w:lang w:val="en-US"/>
        </w:rPr>
        <w:t xml:space="preserve"> or HTML Entity to display the arrow in the butto</w:t>
      </w:r>
      <w:r w:rsidR="000816DD">
        <w:rPr>
          <w:lang w:val="en-US"/>
        </w:rPr>
        <w:t>n</w:t>
      </w:r>
    </w:p>
    <w:p w14:paraId="033E8D57" w14:textId="77777777" w:rsidR="00346CE2" w:rsidRPr="00346CE2" w:rsidRDefault="00346CE2" w:rsidP="00346CE2">
      <w:pPr>
        <w:pStyle w:val="ListParagraph"/>
        <w:rPr>
          <w:lang w:val="en-US"/>
        </w:rPr>
      </w:pPr>
    </w:p>
    <w:p w14:paraId="4A1092CA" w14:textId="6FF0E171" w:rsidR="00346CE2" w:rsidRDefault="00346CE2" w:rsidP="00346CE2">
      <w:pPr>
        <w:rPr>
          <w:lang w:val="en-US"/>
        </w:rPr>
      </w:pPr>
    </w:p>
    <w:p w14:paraId="07059DF2" w14:textId="7D8903FC" w:rsidR="00346CE2" w:rsidRDefault="00346CE2" w:rsidP="00346CE2">
      <w:pPr>
        <w:rPr>
          <w:lang w:val="en-US"/>
        </w:rPr>
      </w:pPr>
    </w:p>
    <w:p w14:paraId="0C6AC7CC" w14:textId="777F8A4A" w:rsidR="00346CE2" w:rsidRDefault="00346CE2" w:rsidP="00346CE2">
      <w:pPr>
        <w:rPr>
          <w:lang w:val="en-US"/>
        </w:rPr>
      </w:pPr>
    </w:p>
    <w:p w14:paraId="72E92706" w14:textId="758B11FA" w:rsidR="00346CE2" w:rsidRDefault="00346CE2" w:rsidP="00346CE2">
      <w:pPr>
        <w:rPr>
          <w:lang w:val="en-US"/>
        </w:rPr>
      </w:pPr>
    </w:p>
    <w:p w14:paraId="733DAD50" w14:textId="202EBBE4" w:rsidR="00346CE2" w:rsidRDefault="00346CE2" w:rsidP="00346CE2">
      <w:pPr>
        <w:rPr>
          <w:lang w:val="en-US"/>
        </w:rPr>
      </w:pPr>
    </w:p>
    <w:p w14:paraId="3BEAEDF9" w14:textId="3EB8429F" w:rsidR="00346CE2" w:rsidRDefault="00346CE2" w:rsidP="00346CE2">
      <w:pPr>
        <w:rPr>
          <w:lang w:val="en-US"/>
        </w:rPr>
      </w:pPr>
    </w:p>
    <w:p w14:paraId="3DE0AD72" w14:textId="6F6AC687" w:rsidR="00346CE2" w:rsidRDefault="00346CE2" w:rsidP="00346CE2">
      <w:pPr>
        <w:rPr>
          <w:lang w:val="en-US"/>
        </w:rPr>
      </w:pPr>
    </w:p>
    <w:p w14:paraId="6E4F1A42" w14:textId="6BAF417F" w:rsidR="00346CE2" w:rsidRDefault="00346CE2" w:rsidP="00346CE2">
      <w:pPr>
        <w:rPr>
          <w:lang w:val="en-US"/>
        </w:rPr>
      </w:pPr>
    </w:p>
    <w:p w14:paraId="3D709827" w14:textId="2389E31E" w:rsidR="00346CE2" w:rsidRDefault="00346CE2" w:rsidP="00346CE2">
      <w:pPr>
        <w:rPr>
          <w:lang w:val="en-US"/>
        </w:rPr>
      </w:pPr>
    </w:p>
    <w:p w14:paraId="7BDAAC4B" w14:textId="0F10B482" w:rsidR="00346CE2" w:rsidRDefault="00346CE2" w:rsidP="00346CE2">
      <w:pPr>
        <w:rPr>
          <w:lang w:val="en-US"/>
        </w:rPr>
      </w:pPr>
    </w:p>
    <w:p w14:paraId="0EE98B10" w14:textId="3088A241" w:rsidR="00346CE2" w:rsidRDefault="00346CE2" w:rsidP="00346CE2">
      <w:pPr>
        <w:rPr>
          <w:lang w:val="en-US"/>
        </w:rPr>
      </w:pPr>
    </w:p>
    <w:p w14:paraId="04C56F5C" w14:textId="254DC46F" w:rsidR="00346CE2" w:rsidRDefault="00346CE2" w:rsidP="00346CE2">
      <w:pPr>
        <w:rPr>
          <w:lang w:val="en-US"/>
        </w:rPr>
      </w:pPr>
    </w:p>
    <w:p w14:paraId="3375B004" w14:textId="44EE4D30" w:rsidR="00346CE2" w:rsidRDefault="00346CE2" w:rsidP="00346CE2">
      <w:pPr>
        <w:rPr>
          <w:lang w:val="en-US"/>
        </w:rPr>
      </w:pPr>
    </w:p>
    <w:p w14:paraId="05140C13" w14:textId="77777777" w:rsidR="00346CE2" w:rsidRDefault="00346CE2" w:rsidP="00346CE2">
      <w:pPr>
        <w:rPr>
          <w:lang w:val="en-US"/>
        </w:rPr>
      </w:pPr>
    </w:p>
    <w:p w14:paraId="6CFBAB7E" w14:textId="39E126DE" w:rsidR="00346CE2" w:rsidRPr="00346CE2" w:rsidRDefault="00346CE2" w:rsidP="00346CE2">
      <w:pPr>
        <w:pStyle w:val="Heading1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Fun – do whatever you like then do a screenshot and show it to the others in the chat </w:t>
      </w:r>
      <w:r w:rsidRPr="00346C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lang w:val="en-US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17C94D26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nav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20A156A4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ul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68858F04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proofErr w:type="spellStart"/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href</w:t>
      </w:r>
      <w:proofErr w:type="spellEnd"/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"#home"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Home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66CC8A8E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proofErr w:type="spellStart"/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href</w:t>
      </w:r>
      <w:proofErr w:type="spellEnd"/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"#contact"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Contact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4FEC5E53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proofErr w:type="spellStart"/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href</w:t>
      </w:r>
      <w:proofErr w:type="spellEnd"/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"#forum"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Forum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39EB6FD8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proofErr w:type="spellStart"/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href</w:t>
      </w:r>
      <w:proofErr w:type="spellEnd"/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"#gallery"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Gallery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a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li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182E7535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ul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49532D86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nav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17063B29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</w:p>
    <w:p w14:paraId="65184053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h1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Pictures of Dogs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h1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6E68A556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</w:p>
    <w:p w14:paraId="3F9BD7BE" w14:textId="6EA4973B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section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58B06578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proofErr w:type="spellStart"/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img</w:t>
      </w:r>
      <w:proofErr w:type="spellEnd"/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proofErr w:type="spellStart"/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src</w:t>
      </w:r>
      <w:proofErr w:type="spellEnd"/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"https://i.imgur.com/wywPhMx.jpg?1"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02319772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img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src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"https://images.unsplash.com/photo-1534361960057-19889db9621e?ixlib=rb-1.2.1&amp;auto=format&amp;fit=crop&amp;w=2700&amp;q=80"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438BA4A4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</w:p>
    <w:p w14:paraId="5F37F235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img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src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"https://www.askideas.com/wp-content/uploads/2016/11/Funny-Dog-Smile-Face.jpg"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0053C8CE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</w:p>
    <w:p w14:paraId="294B2961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section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437F3DF7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</w:p>
    <w:p w14:paraId="0378F8C9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form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r w:rsidRPr="00346CE2">
        <w:rPr>
          <w:rFonts w:ascii="Consolas" w:eastAsia="Times New Roman" w:hAnsi="Consolas" w:cs="Times New Roman"/>
          <w:color w:val="9CDCFE"/>
          <w:sz w:val="26"/>
          <w:szCs w:val="26"/>
          <w:lang w:val="en-US"/>
        </w:rPr>
        <w:t>action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=</w:t>
      </w:r>
      <w:r w:rsidRPr="00346CE2">
        <w:rPr>
          <w:rFonts w:ascii="Consolas" w:eastAsia="Times New Roman" w:hAnsi="Consolas" w:cs="Times New Roman"/>
          <w:color w:val="CE9178"/>
          <w:sz w:val="26"/>
          <w:szCs w:val="26"/>
          <w:lang w:val="en-US"/>
        </w:rPr>
        <w:t>""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52ECF882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input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6806639F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input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5828C724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  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button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  <w:r w:rsidRPr="00346CE2"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  <w:t>LOG ME IN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button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2F6C9E00" w14:textId="77777777" w:rsidR="00346CE2" w:rsidRPr="00346CE2" w:rsidRDefault="00346CE2" w:rsidP="00346CE2">
      <w:pPr>
        <w:shd w:val="clear" w:color="auto" w:fill="1E1E1E"/>
        <w:spacing w:after="0" w:line="345" w:lineRule="atLeast"/>
        <w:ind w:left="0"/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&lt;/</w:t>
      </w:r>
      <w:r w:rsidRPr="00346CE2">
        <w:rPr>
          <w:rFonts w:ascii="Consolas" w:eastAsia="Times New Roman" w:hAnsi="Consolas" w:cs="Times New Roman"/>
          <w:color w:val="569CD6"/>
          <w:sz w:val="26"/>
          <w:szCs w:val="26"/>
          <w:lang w:val="en-US"/>
        </w:rPr>
        <w:t>form</w:t>
      </w:r>
      <w:r w:rsidRPr="00346CE2">
        <w:rPr>
          <w:rFonts w:ascii="Consolas" w:eastAsia="Times New Roman" w:hAnsi="Consolas" w:cs="Times New Roman"/>
          <w:color w:val="808080"/>
          <w:sz w:val="26"/>
          <w:szCs w:val="26"/>
          <w:lang w:val="en-US"/>
        </w:rPr>
        <w:t>&gt;</w:t>
      </w:r>
    </w:p>
    <w:p w14:paraId="647A8B41" w14:textId="45C08FCF" w:rsidR="00BA2653" w:rsidRPr="00346CE2" w:rsidRDefault="00346CE2" w:rsidP="00346CE2">
      <w:pPr>
        <w:ind w:left="0"/>
        <w:rPr>
          <w:lang w:val="en-US"/>
        </w:rPr>
      </w:pPr>
      <w:r w:rsidRPr="00346CE2">
        <w:rPr>
          <w:lang w:val="en-US"/>
        </w:rPr>
        <w:br/>
      </w:r>
      <w:r w:rsidRPr="00346CE2">
        <w:rPr>
          <w:lang w:val="en-US"/>
        </w:rPr>
        <w:br/>
      </w:r>
      <w:r w:rsidRPr="00346CE2">
        <w:rPr>
          <w:lang w:val="en-US"/>
        </w:rPr>
        <w:br/>
      </w:r>
    </w:p>
    <w:p w14:paraId="2216736D" w14:textId="1D3295FD" w:rsidR="00346CE2" w:rsidRDefault="00346CE2" w:rsidP="00346CE2">
      <w:pPr>
        <w:pStyle w:val="ListParagraph"/>
        <w:rPr>
          <w:lang w:val="en-US"/>
        </w:rPr>
      </w:pPr>
      <w:r>
        <w:rPr>
          <w:lang w:val="en-US"/>
        </w:rPr>
        <w:br/>
      </w:r>
    </w:p>
    <w:p w14:paraId="38B0D876" w14:textId="736D00A1" w:rsidR="00346CE2" w:rsidRDefault="00346CE2" w:rsidP="00346CE2">
      <w:pPr>
        <w:pStyle w:val="ListParagraph"/>
        <w:rPr>
          <w:lang w:val="en-US"/>
        </w:rPr>
      </w:pPr>
    </w:p>
    <w:p w14:paraId="37BE118E" w14:textId="11B4522D" w:rsidR="00346CE2" w:rsidRDefault="00346CE2" w:rsidP="00346CE2">
      <w:pPr>
        <w:pStyle w:val="ListParagraph"/>
        <w:rPr>
          <w:lang w:val="en-US"/>
        </w:rPr>
      </w:pPr>
    </w:p>
    <w:p w14:paraId="4DC136CD" w14:textId="086047FE" w:rsidR="00346CE2" w:rsidRDefault="00346CE2" w:rsidP="00346CE2">
      <w:pPr>
        <w:pStyle w:val="ListParagraph"/>
        <w:rPr>
          <w:lang w:val="en-US"/>
        </w:rPr>
      </w:pPr>
    </w:p>
    <w:p w14:paraId="34C46F65" w14:textId="77777777" w:rsidR="00346CE2" w:rsidRPr="00346CE2" w:rsidRDefault="00346CE2" w:rsidP="00346CE2">
      <w:pPr>
        <w:ind w:left="0"/>
        <w:rPr>
          <w:lang w:val="en-US"/>
        </w:rPr>
      </w:pPr>
    </w:p>
    <w:sectPr w:rsidR="00346CE2" w:rsidRPr="00346CE2" w:rsidSect="001D1564">
      <w:headerReference w:type="default" r:id="rId22"/>
      <w:footerReference w:type="default" r:id="rId2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803B8" w14:textId="77777777" w:rsidR="00D75679" w:rsidRDefault="00D75679" w:rsidP="001A0371">
      <w:pPr>
        <w:spacing w:after="0" w:line="240" w:lineRule="auto"/>
      </w:pPr>
      <w:r>
        <w:separator/>
      </w:r>
    </w:p>
  </w:endnote>
  <w:endnote w:type="continuationSeparator" w:id="0">
    <w:p w14:paraId="36112E17" w14:textId="77777777" w:rsidR="00D75679" w:rsidRDefault="00D75679" w:rsidP="001A0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2424396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0BC5B1F4" w14:textId="77777777" w:rsidR="001A0371" w:rsidRPr="001A0371" w:rsidRDefault="001D1564" w:rsidP="00F019D4">
        <w:pPr>
          <w:pStyle w:val="Footer"/>
          <w:rPr>
            <w:sz w:val="10"/>
            <w:szCs w:val="10"/>
          </w:rPr>
        </w:pP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0B396A5" wp14:editId="14A725A4">
                  <wp:simplePos x="0" y="0"/>
                  <wp:positionH relativeFrom="column">
                    <wp:posOffset>-610870</wp:posOffset>
                  </wp:positionH>
                  <wp:positionV relativeFrom="paragraph">
                    <wp:posOffset>131445</wp:posOffset>
                  </wp:positionV>
                  <wp:extent cx="190500" cy="500380"/>
                  <wp:effectExtent l="0" t="0" r="0" b="0"/>
                  <wp:wrapNone/>
                  <wp:docPr id="1" name="Rectangle 1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90500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E9BB1DC" id="Rectangle 13" o:spid="_x0000_s1026" style="position:absolute;margin-left:-48.1pt;margin-top:10.35pt;width:15pt;height:3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6B5BB50E" wp14:editId="383DC7EE">
                  <wp:simplePos x="0" y="0"/>
                  <wp:positionH relativeFrom="column">
                    <wp:posOffset>-194945</wp:posOffset>
                  </wp:positionH>
                  <wp:positionV relativeFrom="paragraph">
                    <wp:posOffset>131445</wp:posOffset>
                  </wp:positionV>
                  <wp:extent cx="111125" cy="500380"/>
                  <wp:effectExtent l="0" t="0" r="3175" b="0"/>
                  <wp:wrapNone/>
                  <wp:docPr id="9" name="Rectangl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787129-0FC0-4BE7-A79C-91EF5750A239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675B459" id="Rectangle 8" o:spid="_x0000_s1026" style="position:absolute;margin-left:-15.35pt;margin-top:10.35pt;width:8.75pt;height:3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352BDA64" wp14:editId="6E65FB80">
                  <wp:simplePos x="0" y="0"/>
                  <wp:positionH relativeFrom="column">
                    <wp:posOffset>-358112</wp:posOffset>
                  </wp:positionH>
                  <wp:positionV relativeFrom="paragraph">
                    <wp:posOffset>132715</wp:posOffset>
                  </wp:positionV>
                  <wp:extent cx="111125" cy="500380"/>
                  <wp:effectExtent l="0" t="0" r="3175" b="0"/>
                  <wp:wrapNone/>
                  <wp:docPr id="8" name="Rectangl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1F69F4A-DE9F-4BF8-8BAE-5D435557BA36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529C72" id="Rectangle 7" o:spid="_x0000_s1026" style="position:absolute;margin-left:-28.2pt;margin-top:10.45pt;width:8.75pt;height:3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" fillcolor="#ffd001 [3204]" stroked="f"/>
              </w:pict>
            </mc:Fallback>
          </mc:AlternateContent>
        </w:r>
        <w:r w:rsidR="001A0371">
          <w:rPr>
            <w:noProof/>
            <w:color w:val="FFFFFF" w:themeColor="background1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96E6126" wp14:editId="7A91CE2F">
                  <wp:simplePos x="0" y="0"/>
                  <wp:positionH relativeFrom="column">
                    <wp:posOffset>-875941</wp:posOffset>
                  </wp:positionH>
                  <wp:positionV relativeFrom="paragraph">
                    <wp:posOffset>-27001</wp:posOffset>
                  </wp:positionV>
                  <wp:extent cx="7498080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49808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4258AA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95pt,-2.15pt" to="521.45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" strokecolor="#ffd001 [3204]" strokeweight="1pt">
                  <v:stroke joinstyle="miter"/>
                </v:line>
              </w:pict>
            </mc:Fallback>
          </mc:AlternateContent>
        </w:r>
        <w:r w:rsidR="001A0371" w:rsidRPr="001A0371">
          <w:rPr>
            <w:lang w:val="en-US"/>
          </w:rPr>
          <w:t>This document is prepared by</w:t>
        </w:r>
        <w:r w:rsidR="00D657BE">
          <w:rPr>
            <w:lang w:val="en-US"/>
          </w:rPr>
          <w:t xml:space="preserve"> ITCE</w:t>
        </w:r>
        <w:r w:rsidR="001A0371" w:rsidRPr="001A0371">
          <w:rPr>
            <w:lang w:val="en-US"/>
          </w:rPr>
          <w:t>. All rights reserved.</w:t>
        </w:r>
      </w:p>
      <w:p w14:paraId="3A489251" w14:textId="77777777" w:rsidR="001A0371" w:rsidRPr="00C770D1" w:rsidRDefault="001A0371">
        <w:pPr>
          <w:pStyle w:val="Footer"/>
          <w:jc w:val="right"/>
          <w:rPr>
            <w:sz w:val="24"/>
            <w:szCs w:val="24"/>
          </w:rPr>
        </w:pPr>
        <w:r w:rsidRPr="00C770D1">
          <w:rPr>
            <w:sz w:val="24"/>
            <w:szCs w:val="24"/>
          </w:rPr>
          <w:fldChar w:fldCharType="begin"/>
        </w:r>
        <w:r w:rsidRPr="00C770D1">
          <w:rPr>
            <w:sz w:val="24"/>
            <w:szCs w:val="24"/>
          </w:rPr>
          <w:instrText xml:space="preserve"> PAGE   \* MERGEFORMAT </w:instrText>
        </w:r>
        <w:r w:rsidRPr="00C770D1">
          <w:rPr>
            <w:sz w:val="24"/>
            <w:szCs w:val="24"/>
          </w:rPr>
          <w:fldChar w:fldCharType="separate"/>
        </w:r>
        <w:r w:rsidRPr="00C770D1">
          <w:rPr>
            <w:noProof/>
            <w:sz w:val="24"/>
            <w:szCs w:val="24"/>
          </w:rPr>
          <w:t>2</w:t>
        </w:r>
        <w:r w:rsidRPr="00C770D1">
          <w:rPr>
            <w:noProof/>
            <w:sz w:val="24"/>
            <w:szCs w:val="24"/>
          </w:rPr>
          <w:fldChar w:fldCharType="end"/>
        </w:r>
      </w:p>
    </w:sdtContent>
  </w:sdt>
  <w:p w14:paraId="0D21FB81" w14:textId="77777777" w:rsidR="001A0371" w:rsidRPr="001A0371" w:rsidRDefault="001A0371">
    <w:pPr>
      <w:pStyle w:val="Footer"/>
      <w:rPr>
        <w:color w:val="808080" w:themeColor="background1" w:themeShade="80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D3B89" w14:textId="77777777" w:rsidR="00D75679" w:rsidRDefault="00D75679" w:rsidP="001A0371">
      <w:pPr>
        <w:spacing w:after="0" w:line="240" w:lineRule="auto"/>
      </w:pPr>
      <w:r>
        <w:separator/>
      </w:r>
    </w:p>
  </w:footnote>
  <w:footnote w:type="continuationSeparator" w:id="0">
    <w:p w14:paraId="11C49F1D" w14:textId="77777777" w:rsidR="00D75679" w:rsidRDefault="00D75679" w:rsidP="001A0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9587F6" w14:textId="77777777" w:rsidR="001A0371" w:rsidRDefault="0033520F">
    <w:pPr>
      <w:pStyle w:val="Header"/>
    </w:pPr>
    <w:r w:rsidRPr="0033520F">
      <w:rPr>
        <w:noProof/>
      </w:rPr>
      <w:drawing>
        <wp:anchor distT="0" distB="0" distL="114300" distR="114300" simplePos="0" relativeHeight="251660288" behindDoc="1" locked="0" layoutInCell="1" allowOverlap="1" wp14:anchorId="54C35018" wp14:editId="63E48447">
          <wp:simplePos x="0" y="0"/>
          <wp:positionH relativeFrom="rightMargin">
            <wp:posOffset>-227661</wp:posOffset>
          </wp:positionH>
          <wp:positionV relativeFrom="paragraph">
            <wp:posOffset>-401955</wp:posOffset>
          </wp:positionV>
          <wp:extent cx="841375" cy="381635"/>
          <wp:effectExtent l="0" t="0" r="0" b="0"/>
          <wp:wrapTight wrapText="bothSides">
            <wp:wrapPolygon edited="0">
              <wp:start x="9781" y="0"/>
              <wp:lineTo x="0" y="7547"/>
              <wp:lineTo x="0" y="19408"/>
              <wp:lineTo x="7825" y="20486"/>
              <wp:lineTo x="15650" y="20486"/>
              <wp:lineTo x="20540" y="17251"/>
              <wp:lineTo x="21029" y="6469"/>
              <wp:lineTo x="18584" y="0"/>
              <wp:lineTo x="9781" y="0"/>
            </wp:wrapPolygon>
          </wp:wrapTight>
          <wp:docPr id="7" name="Picture 6" descr="A picture containing drawing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228EFD14-2F1E-42FA-AB07-AB8FC098C5C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 descr="A picture containing drawing&#10;&#10;Description automatically generated">
                    <a:extLst>
                      <a:ext uri="{FF2B5EF4-FFF2-40B4-BE49-F238E27FC236}">
                        <a16:creationId xmlns:a16="http://schemas.microsoft.com/office/drawing/2014/main" id="{228EFD14-2F1E-42FA-AB07-AB8FC098C5C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200" b="90000" l="2722" r="95826">
                                <a14:foregroundMark x1="82577" y1="34800" x2="82577" y2="34800"/>
                                <a14:foregroundMark x1="90744" y1="28400" x2="90744" y2="28400"/>
                                <a14:foregroundMark x1="95826" y1="41200" x2="95826" y2="41200"/>
                                <a14:foregroundMark x1="69510" y1="57200" x2="69510" y2="57200"/>
                                <a14:foregroundMark x1="62069" y1="39200" x2="62069" y2="39200"/>
                                <a14:foregroundMark x1="47005" y1="58800" x2="47005" y2="58800"/>
                                <a14:foregroundMark x1="36661" y1="59600" x2="36661" y2="59600"/>
                                <a14:foregroundMark x1="18512" y1="61200" x2="18512" y2="61200"/>
                                <a14:foregroundMark x1="6352" y1="62000" x2="6352" y2="62000"/>
                                <a14:foregroundMark x1="10345" y1="60800" x2="10345" y2="60800"/>
                                <a14:foregroundMark x1="18693" y1="66800" x2="18693" y2="66800"/>
                                <a14:foregroundMark x1="14338" y1="78000" x2="14338" y2="78000"/>
                                <a14:foregroundMark x1="11797" y1="68000" x2="11797" y2="68000"/>
                                <a14:foregroundMark x1="11434" y1="57600" x2="11434" y2="57600"/>
                                <a14:foregroundMark x1="26679" y1="58400" x2="26679" y2="58400"/>
                                <a14:foregroundMark x1="23230" y1="66800" x2="23230" y2="66800"/>
                                <a14:foregroundMark x1="38113" y1="66400" x2="38113" y2="66400"/>
                                <a14:foregroundMark x1="43013" y1="88000" x2="43013" y2="88000"/>
                                <a14:foregroundMark x1="78221" y1="64400" x2="78221" y2="64400"/>
                                <a14:foregroundMark x1="6534" y1="71600" x2="6534" y2="71600"/>
                                <a14:foregroundMark x1="6352" y1="48400" x2="6352" y2="48400"/>
                                <a14:foregroundMark x1="7078" y1="50000" x2="7078" y2="50000"/>
                                <a14:foregroundMark x1="2722" y1="85200" x2="2722" y2="85200"/>
                                <a14:foregroundMark x1="34664" y1="36800" x2="34664" y2="36800"/>
                                <a14:backgroundMark x1="58076" y1="5600" x2="58076" y2="5600"/>
                                <a14:backgroundMark x1="55535" y1="6000" x2="58802" y2="600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375" cy="3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D082E"/>
    <w:multiLevelType w:val="hybridMultilevel"/>
    <w:tmpl w:val="C264311C"/>
    <w:lvl w:ilvl="0" w:tplc="0809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04735CFC"/>
    <w:multiLevelType w:val="multilevel"/>
    <w:tmpl w:val="BE64776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7D23395"/>
    <w:multiLevelType w:val="hybridMultilevel"/>
    <w:tmpl w:val="09821E56"/>
    <w:lvl w:ilvl="0" w:tplc="0A047F08">
      <w:start w:val="1"/>
      <w:numFmt w:val="bullet"/>
      <w:pStyle w:val="Bullet"/>
      <w:lvlText w:val=""/>
      <w:lvlJc w:val="left"/>
      <w:pPr>
        <w:ind w:left="1411" w:hanging="360"/>
      </w:pPr>
      <w:rPr>
        <w:rFonts w:ascii="Wingdings" w:hAnsi="Wingdings" w:hint="default"/>
        <w:color w:val="FFD001"/>
      </w:rPr>
    </w:lvl>
    <w:lvl w:ilvl="1" w:tplc="0402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3" w15:restartNumberingAfterBreak="0">
    <w:nsid w:val="09A0627C"/>
    <w:multiLevelType w:val="hybridMultilevel"/>
    <w:tmpl w:val="68946C90"/>
    <w:lvl w:ilvl="0" w:tplc="DF542394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11" w:hanging="360"/>
      </w:pPr>
    </w:lvl>
    <w:lvl w:ilvl="2" w:tplc="0809001B" w:tentative="1">
      <w:start w:val="1"/>
      <w:numFmt w:val="lowerRoman"/>
      <w:lvlText w:val="%3."/>
      <w:lvlJc w:val="right"/>
      <w:pPr>
        <w:ind w:left="2231" w:hanging="180"/>
      </w:pPr>
    </w:lvl>
    <w:lvl w:ilvl="3" w:tplc="0809000F" w:tentative="1">
      <w:start w:val="1"/>
      <w:numFmt w:val="decimal"/>
      <w:lvlText w:val="%4."/>
      <w:lvlJc w:val="left"/>
      <w:pPr>
        <w:ind w:left="2951" w:hanging="360"/>
      </w:pPr>
    </w:lvl>
    <w:lvl w:ilvl="4" w:tplc="08090019" w:tentative="1">
      <w:start w:val="1"/>
      <w:numFmt w:val="lowerLetter"/>
      <w:lvlText w:val="%5."/>
      <w:lvlJc w:val="left"/>
      <w:pPr>
        <w:ind w:left="3671" w:hanging="360"/>
      </w:pPr>
    </w:lvl>
    <w:lvl w:ilvl="5" w:tplc="0809001B" w:tentative="1">
      <w:start w:val="1"/>
      <w:numFmt w:val="lowerRoman"/>
      <w:lvlText w:val="%6."/>
      <w:lvlJc w:val="right"/>
      <w:pPr>
        <w:ind w:left="4391" w:hanging="180"/>
      </w:pPr>
    </w:lvl>
    <w:lvl w:ilvl="6" w:tplc="0809000F" w:tentative="1">
      <w:start w:val="1"/>
      <w:numFmt w:val="decimal"/>
      <w:lvlText w:val="%7."/>
      <w:lvlJc w:val="left"/>
      <w:pPr>
        <w:ind w:left="5111" w:hanging="360"/>
      </w:pPr>
    </w:lvl>
    <w:lvl w:ilvl="7" w:tplc="08090019" w:tentative="1">
      <w:start w:val="1"/>
      <w:numFmt w:val="lowerLetter"/>
      <w:lvlText w:val="%8."/>
      <w:lvlJc w:val="left"/>
      <w:pPr>
        <w:ind w:left="5831" w:hanging="360"/>
      </w:pPr>
    </w:lvl>
    <w:lvl w:ilvl="8" w:tplc="08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4" w15:restartNumberingAfterBreak="0">
    <w:nsid w:val="1C604C51"/>
    <w:multiLevelType w:val="hybridMultilevel"/>
    <w:tmpl w:val="F1BC7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D04CF"/>
    <w:multiLevelType w:val="hybridMultilevel"/>
    <w:tmpl w:val="4DAAD942"/>
    <w:lvl w:ilvl="0" w:tplc="0409000F">
      <w:start w:val="1"/>
      <w:numFmt w:val="decimal"/>
      <w:lvlText w:val="%1."/>
      <w:lvlJc w:val="left"/>
      <w:pPr>
        <w:ind w:left="1741" w:hanging="360"/>
      </w:pPr>
    </w:lvl>
    <w:lvl w:ilvl="1" w:tplc="04090019" w:tentative="1">
      <w:start w:val="1"/>
      <w:numFmt w:val="lowerLetter"/>
      <w:lvlText w:val="%2."/>
      <w:lvlJc w:val="left"/>
      <w:pPr>
        <w:ind w:left="2461" w:hanging="360"/>
      </w:pPr>
    </w:lvl>
    <w:lvl w:ilvl="2" w:tplc="0409001B" w:tentative="1">
      <w:start w:val="1"/>
      <w:numFmt w:val="lowerRoman"/>
      <w:lvlText w:val="%3."/>
      <w:lvlJc w:val="right"/>
      <w:pPr>
        <w:ind w:left="3181" w:hanging="180"/>
      </w:pPr>
    </w:lvl>
    <w:lvl w:ilvl="3" w:tplc="0409000F" w:tentative="1">
      <w:start w:val="1"/>
      <w:numFmt w:val="decimal"/>
      <w:lvlText w:val="%4."/>
      <w:lvlJc w:val="left"/>
      <w:pPr>
        <w:ind w:left="3901" w:hanging="360"/>
      </w:pPr>
    </w:lvl>
    <w:lvl w:ilvl="4" w:tplc="04090019" w:tentative="1">
      <w:start w:val="1"/>
      <w:numFmt w:val="lowerLetter"/>
      <w:lvlText w:val="%5."/>
      <w:lvlJc w:val="left"/>
      <w:pPr>
        <w:ind w:left="4621" w:hanging="360"/>
      </w:pPr>
    </w:lvl>
    <w:lvl w:ilvl="5" w:tplc="0409001B" w:tentative="1">
      <w:start w:val="1"/>
      <w:numFmt w:val="lowerRoman"/>
      <w:lvlText w:val="%6."/>
      <w:lvlJc w:val="right"/>
      <w:pPr>
        <w:ind w:left="5341" w:hanging="180"/>
      </w:pPr>
    </w:lvl>
    <w:lvl w:ilvl="6" w:tplc="0409000F" w:tentative="1">
      <w:start w:val="1"/>
      <w:numFmt w:val="decimal"/>
      <w:lvlText w:val="%7."/>
      <w:lvlJc w:val="left"/>
      <w:pPr>
        <w:ind w:left="6061" w:hanging="360"/>
      </w:pPr>
    </w:lvl>
    <w:lvl w:ilvl="7" w:tplc="04090019" w:tentative="1">
      <w:start w:val="1"/>
      <w:numFmt w:val="lowerLetter"/>
      <w:lvlText w:val="%8."/>
      <w:lvlJc w:val="left"/>
      <w:pPr>
        <w:ind w:left="6781" w:hanging="360"/>
      </w:pPr>
    </w:lvl>
    <w:lvl w:ilvl="8" w:tplc="040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6" w15:restartNumberingAfterBreak="0">
    <w:nsid w:val="230541DA"/>
    <w:multiLevelType w:val="hybridMultilevel"/>
    <w:tmpl w:val="3A1E0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B82A9C"/>
    <w:multiLevelType w:val="multilevel"/>
    <w:tmpl w:val="0402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AEC3D9E"/>
    <w:multiLevelType w:val="hybridMultilevel"/>
    <w:tmpl w:val="34946C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4372B2"/>
    <w:multiLevelType w:val="hybridMultilevel"/>
    <w:tmpl w:val="B192D0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3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53"/>
    <w:rsid w:val="000567DF"/>
    <w:rsid w:val="00061D71"/>
    <w:rsid w:val="0006743D"/>
    <w:rsid w:val="0007006B"/>
    <w:rsid w:val="0008069E"/>
    <w:rsid w:val="000816DD"/>
    <w:rsid w:val="000A49BC"/>
    <w:rsid w:val="00146425"/>
    <w:rsid w:val="00184CEF"/>
    <w:rsid w:val="001A0371"/>
    <w:rsid w:val="001D1564"/>
    <w:rsid w:val="001F252F"/>
    <w:rsid w:val="00214CC9"/>
    <w:rsid w:val="00277792"/>
    <w:rsid w:val="002C3C2A"/>
    <w:rsid w:val="002F7B18"/>
    <w:rsid w:val="003143EB"/>
    <w:rsid w:val="003229E5"/>
    <w:rsid w:val="0033520F"/>
    <w:rsid w:val="00346CE2"/>
    <w:rsid w:val="003776B0"/>
    <w:rsid w:val="003B5B53"/>
    <w:rsid w:val="003F73E9"/>
    <w:rsid w:val="00405494"/>
    <w:rsid w:val="00414DFB"/>
    <w:rsid w:val="00453C1E"/>
    <w:rsid w:val="004930E0"/>
    <w:rsid w:val="00505C32"/>
    <w:rsid w:val="00512E82"/>
    <w:rsid w:val="0051482E"/>
    <w:rsid w:val="00521EDB"/>
    <w:rsid w:val="00540E55"/>
    <w:rsid w:val="0058600B"/>
    <w:rsid w:val="005D255F"/>
    <w:rsid w:val="00650C3F"/>
    <w:rsid w:val="007940D3"/>
    <w:rsid w:val="007F0F35"/>
    <w:rsid w:val="008343F2"/>
    <w:rsid w:val="0085038A"/>
    <w:rsid w:val="0086696D"/>
    <w:rsid w:val="008C5748"/>
    <w:rsid w:val="0090181B"/>
    <w:rsid w:val="00956430"/>
    <w:rsid w:val="0096507F"/>
    <w:rsid w:val="009A1446"/>
    <w:rsid w:val="009A78BC"/>
    <w:rsid w:val="009D3DD0"/>
    <w:rsid w:val="00A01156"/>
    <w:rsid w:val="00A168D4"/>
    <w:rsid w:val="00A431A2"/>
    <w:rsid w:val="00A74476"/>
    <w:rsid w:val="00AD48AD"/>
    <w:rsid w:val="00AE27E8"/>
    <w:rsid w:val="00B02A9E"/>
    <w:rsid w:val="00B808EC"/>
    <w:rsid w:val="00BA2653"/>
    <w:rsid w:val="00BE1618"/>
    <w:rsid w:val="00C770D1"/>
    <w:rsid w:val="00C94BD4"/>
    <w:rsid w:val="00D657BE"/>
    <w:rsid w:val="00D75679"/>
    <w:rsid w:val="00DB4EED"/>
    <w:rsid w:val="00DB6060"/>
    <w:rsid w:val="00E63C28"/>
    <w:rsid w:val="00E7444E"/>
    <w:rsid w:val="00E916BD"/>
    <w:rsid w:val="00EA2314"/>
    <w:rsid w:val="00EE1618"/>
    <w:rsid w:val="00F019D4"/>
    <w:rsid w:val="00F831F0"/>
    <w:rsid w:val="00F87EFF"/>
    <w:rsid w:val="00FC1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28355"/>
  <w15:chartTrackingRefBased/>
  <w15:docId w15:val="{6A479793-C605-448F-B9FB-0819B1E8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EED"/>
    <w:pPr>
      <w:ind w:left="1021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19D4"/>
    <w:pPr>
      <w:keepNext/>
      <w:keepLines/>
      <w:numPr>
        <w:numId w:val="1"/>
      </w:numPr>
      <w:spacing w:before="240" w:after="120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9D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9D4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19D4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37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BF9B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37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F67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37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37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37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D4"/>
    <w:rPr>
      <w:rFonts w:ascii="Arial" w:eastAsiaTheme="majorEastAsia" w:hAnsi="Arial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9D4"/>
    <w:rPr>
      <w:rFonts w:ascii="Arial" w:eastAsiaTheme="majorEastAsia" w:hAnsi="Arial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D1564"/>
    <w:pPr>
      <w:spacing w:before="480" w:after="480" w:line="240" w:lineRule="auto"/>
      <w:contextualSpacing/>
    </w:pPr>
    <w:rPr>
      <w:rFonts w:eastAsiaTheme="majorEastAsia" w:cstheme="majorBidi"/>
      <w:color w:val="FFD00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564"/>
    <w:rPr>
      <w:rFonts w:ascii="Arial" w:eastAsiaTheme="majorEastAsia" w:hAnsi="Arial" w:cstheme="majorBidi"/>
      <w:color w:val="FFD001"/>
      <w:spacing w:val="-10"/>
      <w:kern w:val="28"/>
      <w:sz w:val="72"/>
      <w:szCs w:val="56"/>
    </w:rPr>
  </w:style>
  <w:style w:type="paragraph" w:styleId="NoSpacing">
    <w:name w:val="No Spacing"/>
    <w:uiPriority w:val="1"/>
    <w:qFormat/>
    <w:rsid w:val="001A0371"/>
    <w:pPr>
      <w:spacing w:after="0" w:line="240" w:lineRule="auto"/>
    </w:pPr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1A0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37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qFormat/>
    <w:rsid w:val="00061D71"/>
    <w:pPr>
      <w:tabs>
        <w:tab w:val="center" w:pos="4536"/>
        <w:tab w:val="right" w:pos="9072"/>
      </w:tabs>
      <w:spacing w:after="0" w:line="240" w:lineRule="auto"/>
    </w:pPr>
    <w:rPr>
      <w:color w:val="7F7F7F" w:themeColor="text1" w:themeTint="80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061D71"/>
    <w:rPr>
      <w:rFonts w:ascii="Arial" w:hAnsi="Arial"/>
      <w:color w:val="7F7F7F" w:themeColor="text1" w:themeTint="80"/>
      <w:sz w:val="18"/>
    </w:rPr>
  </w:style>
  <w:style w:type="paragraph" w:styleId="NormalWeb">
    <w:name w:val="Normal (Web)"/>
    <w:basedOn w:val="Normal"/>
    <w:uiPriority w:val="99"/>
    <w:semiHidden/>
    <w:unhideWhenUsed/>
    <w:rsid w:val="001A0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F019D4"/>
    <w:rPr>
      <w:rFonts w:ascii="Arial" w:eastAsiaTheme="majorEastAsia" w:hAnsi="Arial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19D4"/>
    <w:rPr>
      <w:rFonts w:ascii="Arial" w:eastAsiaTheme="majorEastAsia" w:hAnsi="Arial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371"/>
    <w:rPr>
      <w:rFonts w:asciiTheme="majorHAnsi" w:eastAsiaTheme="majorEastAsia" w:hAnsiTheme="majorHAnsi" w:cstheme="majorBidi"/>
      <w:color w:val="BF9B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371"/>
    <w:rPr>
      <w:rFonts w:asciiTheme="majorHAnsi" w:eastAsiaTheme="majorEastAsia" w:hAnsiTheme="majorHAnsi" w:cstheme="majorBidi"/>
      <w:color w:val="7F67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371"/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3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3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D1564"/>
    <w:pPr>
      <w:numPr>
        <w:numId w:val="0"/>
      </w:numPr>
      <w:spacing w:after="240"/>
      <w:outlineLvl w:val="9"/>
    </w:pPr>
    <w:rPr>
      <w:color w:val="E1D001"/>
      <w:sz w:val="36"/>
      <w:lang w:val="en-US"/>
    </w:rPr>
  </w:style>
  <w:style w:type="paragraph" w:styleId="TOC1">
    <w:name w:val="toc 1"/>
    <w:basedOn w:val="Normal"/>
    <w:next w:val="Normal"/>
    <w:uiPriority w:val="39"/>
    <w:unhideWhenUsed/>
    <w:rsid w:val="00F019D4"/>
    <w:pPr>
      <w:tabs>
        <w:tab w:val="left" w:pos="440"/>
        <w:tab w:val="right" w:leader="dot" w:pos="9062"/>
      </w:tabs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512E8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564"/>
    <w:pPr>
      <w:numPr>
        <w:ilvl w:val="1"/>
      </w:numPr>
      <w:spacing w:before="360" w:after="360"/>
      <w:ind w:left="1021"/>
    </w:pPr>
    <w:rPr>
      <w:rFonts w:eastAsiaTheme="minorEastAsia"/>
      <w:color w:val="5A5A5A" w:themeColor="text1" w:themeTint="A5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1D1564"/>
    <w:rPr>
      <w:rFonts w:ascii="Arial" w:eastAsiaTheme="minorEastAsia" w:hAnsi="Arial"/>
      <w:color w:val="5A5A5A" w:themeColor="text1" w:themeTint="A5"/>
      <w:spacing w:val="15"/>
      <w:sz w:val="48"/>
    </w:rPr>
  </w:style>
  <w:style w:type="paragraph" w:customStyle="1" w:styleId="Autor">
    <w:name w:val="Autor"/>
    <w:basedOn w:val="Normal"/>
    <w:next w:val="Normal"/>
    <w:qFormat/>
    <w:rsid w:val="00DB4EED"/>
    <w:pPr>
      <w:spacing w:before="240" w:after="240"/>
    </w:pPr>
    <w:rPr>
      <w:sz w:val="28"/>
      <w:lang w:val="en-US"/>
    </w:rPr>
  </w:style>
  <w:style w:type="character" w:styleId="PlaceholderText">
    <w:name w:val="Placeholder Text"/>
    <w:basedOn w:val="DefaultParagraphFont"/>
    <w:uiPriority w:val="99"/>
    <w:semiHidden/>
    <w:rsid w:val="001F252F"/>
    <w:rPr>
      <w:color w:val="808080"/>
    </w:rPr>
  </w:style>
  <w:style w:type="paragraph" w:styleId="ListParagraph">
    <w:name w:val="List Paragraph"/>
    <w:basedOn w:val="Normal"/>
    <w:uiPriority w:val="34"/>
    <w:qFormat/>
    <w:rsid w:val="00DB4EED"/>
    <w:pPr>
      <w:ind w:left="720"/>
      <w:contextualSpacing/>
    </w:pPr>
  </w:style>
  <w:style w:type="paragraph" w:customStyle="1" w:styleId="Bullet">
    <w:name w:val="Bullet"/>
    <w:basedOn w:val="Normal"/>
    <w:qFormat/>
    <w:rsid w:val="00F019D4"/>
    <w:pPr>
      <w:numPr>
        <w:numId w:val="3"/>
      </w:numPr>
      <w:spacing w:after="120"/>
      <w:ind w:left="1349" w:hanging="357"/>
    </w:pPr>
    <w:rPr>
      <w:lang w:val="en-US"/>
    </w:rPr>
  </w:style>
  <w:style w:type="paragraph" w:styleId="TOC2">
    <w:name w:val="toc 2"/>
    <w:basedOn w:val="Normal"/>
    <w:next w:val="Normal"/>
    <w:uiPriority w:val="39"/>
    <w:unhideWhenUsed/>
    <w:rsid w:val="00F019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19D4"/>
    <w:pPr>
      <w:spacing w:after="100"/>
      <w:ind w:left="440"/>
    </w:pPr>
  </w:style>
  <w:style w:type="character" w:styleId="Strong">
    <w:name w:val="Strong"/>
    <w:basedOn w:val="DefaultParagraphFont"/>
    <w:uiPriority w:val="22"/>
    <w:rsid w:val="003229E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50C3F"/>
    <w:pPr>
      <w:spacing w:after="200" w:line="240" w:lineRule="auto"/>
    </w:pPr>
    <w:rPr>
      <w:i/>
      <w:iCs/>
      <w:color w:val="595959" w:themeColor="text1" w:themeTint="A6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C3F"/>
    <w:pPr>
      <w:spacing w:after="0"/>
      <w:ind w:left="0"/>
    </w:pPr>
  </w:style>
  <w:style w:type="table" w:styleId="TableGrid">
    <w:name w:val="Table Grid"/>
    <w:basedOn w:val="TableNormal"/>
    <w:uiPriority w:val="39"/>
    <w:rsid w:val="0065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650C3F"/>
    <w:pPr>
      <w:spacing w:after="0" w:line="240" w:lineRule="auto"/>
    </w:pPr>
    <w:tblPr>
      <w:tblStyleRowBandSize w:val="1"/>
      <w:tblStyleColBandSize w:val="1"/>
      <w:tblBorders>
        <w:top w:val="single" w:sz="4" w:space="0" w:color="FFEB99" w:themeColor="accent1" w:themeTint="66"/>
        <w:left w:val="single" w:sz="4" w:space="0" w:color="FFEB99" w:themeColor="accent1" w:themeTint="66"/>
        <w:bottom w:val="single" w:sz="4" w:space="0" w:color="FFEB99" w:themeColor="accent1" w:themeTint="66"/>
        <w:right w:val="single" w:sz="4" w:space="0" w:color="FFEB99" w:themeColor="accent1" w:themeTint="66"/>
        <w:insideH w:val="single" w:sz="4" w:space="0" w:color="FFEB99" w:themeColor="accent1" w:themeTint="66"/>
        <w:insideV w:val="single" w:sz="4" w:space="0" w:color="FFEB9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E2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2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aliases w:val="Jump2IT Table style"/>
    <w:basedOn w:val="TableNormal"/>
    <w:uiPriority w:val="48"/>
    <w:rsid w:val="00061D71"/>
    <w:pPr>
      <w:spacing w:after="0" w:line="240" w:lineRule="auto"/>
    </w:pPr>
    <w:rPr>
      <w:rFonts w:ascii="Arial" w:hAnsi="Arial"/>
    </w:rPr>
    <w:tblPr>
      <w:tblStyleRowBandSize w:val="1"/>
      <w:tblStyleColBandSize w:val="1"/>
      <w:tblCellSpacing w:w="42" w:type="dxa"/>
      <w:tblBorders>
        <w:top w:val="single" w:sz="4" w:space="0" w:color="FFD001" w:themeColor="accent1"/>
        <w:left w:val="single" w:sz="4" w:space="0" w:color="FFD001" w:themeColor="accent1"/>
        <w:bottom w:val="single" w:sz="4" w:space="0" w:color="FFD001" w:themeColor="accent1"/>
        <w:right w:val="single" w:sz="4" w:space="0" w:color="FFD001" w:themeColor="accent1"/>
        <w:insideH w:val="single" w:sz="4" w:space="0" w:color="FFD001" w:themeColor="accent1"/>
        <w:insideV w:val="single" w:sz="4" w:space="0" w:color="FFD001" w:themeColor="accent1"/>
      </w:tblBorders>
    </w:tblPr>
    <w:trPr>
      <w:tblCellSpacing w:w="42" w:type="dxa"/>
    </w:trPr>
    <w:tblStylePr w:type="firstRow">
      <w:rPr>
        <w:b/>
        <w:bCs/>
        <w:color w:val="FFFFFF" w:themeColor="background1"/>
      </w:rPr>
      <w:tblPr/>
      <w:tcPr>
        <w:shd w:val="clear" w:color="auto" w:fill="FFD001" w:themeFill="accent1"/>
      </w:tcPr>
    </w:tblStylePr>
    <w:tblStylePr w:type="lastRow">
      <w:rPr>
        <w:b w:val="0"/>
        <w:bCs/>
      </w:rPr>
      <w:tblPr/>
      <w:tcPr>
        <w:tcBorders>
          <w:top w:val="double" w:sz="4" w:space="0" w:color="FFD001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001" w:themeColor="accent1"/>
          <w:right w:val="single" w:sz="4" w:space="0" w:color="FFD001" w:themeColor="accent1"/>
        </w:tcBorders>
      </w:tcPr>
    </w:tblStylePr>
    <w:tblStylePr w:type="band1Horz">
      <w:tblPr/>
      <w:tcPr>
        <w:tcBorders>
          <w:top w:val="single" w:sz="4" w:space="0" w:color="FFD001" w:themeColor="accent1"/>
          <w:bottom w:val="single" w:sz="4" w:space="0" w:color="FFD001" w:themeColor="accent1"/>
          <w:insideH w:val="nil"/>
        </w:tcBorders>
      </w:tcPr>
    </w:tblStylePr>
    <w:tblStylePr w:type="neCell">
      <w:rPr>
        <w:b w:val="0"/>
      </w:rPr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001" w:themeColor="accent1"/>
          <w:left w:val="nil"/>
        </w:tcBorders>
      </w:tcPr>
    </w:tblStylePr>
    <w:tblStylePr w:type="swCell">
      <w:tblPr/>
      <w:tcPr>
        <w:tcBorders>
          <w:top w:val="double" w:sz="4" w:space="0" w:color="FFD001" w:themeColor="accent1"/>
          <w:right w:val="nil"/>
        </w:tcBorders>
      </w:tcPr>
    </w:tblStylePr>
  </w:style>
  <w:style w:type="table" w:customStyle="1" w:styleId="Jump2ITTableStyle2">
    <w:name w:val="Jump2IT Table Style 2"/>
    <w:basedOn w:val="TableNormal"/>
    <w:uiPriority w:val="99"/>
    <w:rsid w:val="00061D71"/>
    <w:pPr>
      <w:spacing w:after="0" w:line="240" w:lineRule="auto"/>
    </w:pPr>
    <w:rPr>
      <w:rFonts w:ascii="Arial" w:hAnsi="Arial"/>
    </w:rPr>
    <w:tblPr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cPr>
      <w:shd w:val="clear" w:color="auto" w:fill="auto"/>
    </w:tcPr>
    <w:tblStylePr w:type="firstRow">
      <w:rPr>
        <w:b/>
        <w:color w:val="FFFFFF" w:themeColor="background1"/>
      </w:rPr>
      <w:tblPr/>
      <w:tcPr>
        <w:shd w:val="clear" w:color="auto" w:fill="FFD001"/>
      </w:tcPr>
    </w:tblStylePr>
  </w:style>
  <w:style w:type="table" w:customStyle="1" w:styleId="Jump2ITTablestyle1">
    <w:name w:val="Jump2IT Table style 1"/>
    <w:basedOn w:val="TableNormal"/>
    <w:uiPriority w:val="99"/>
    <w:rsid w:val="008C5748"/>
    <w:pPr>
      <w:spacing w:after="0" w:line="240" w:lineRule="auto"/>
    </w:pPr>
    <w:rPr>
      <w:rFonts w:ascii="Arial" w:hAnsi="Arial"/>
    </w:rPr>
    <w:tblPr>
      <w:tblCellSpacing w:w="28" w:type="dxa"/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rPr>
      <w:tblCellSpacing w:w="28" w:type="dxa"/>
    </w:trPr>
    <w:tblStylePr w:type="firstRow">
      <w:rPr>
        <w:rFonts w:ascii="Arial" w:hAnsi="Arial"/>
        <w:b/>
        <w:color w:val="FFFFFF" w:themeColor="background1"/>
        <w:sz w:val="22"/>
      </w:rPr>
      <w:tblPr/>
      <w:tcPr>
        <w:shd w:val="clear" w:color="auto" w:fill="FFD001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018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5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fontawesome.com/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fontawesome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just-color-picker.en.lo4d.com/windows" TargetMode="External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ssgradient.io/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k\Downloads\Telegram%20Desktop\Jump2IT%20Documen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F074B38CE844BFA80E9276A2DDF1D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7C3403-3C3A-43E4-A478-6A16D2868023}"/>
      </w:docPartPr>
      <w:docPartBody>
        <w:p w:rsidR="00092F01" w:rsidRDefault="006E03A4">
          <w:pPr>
            <w:pStyle w:val="8F074B38CE844BFA80E9276A2DDF1D28"/>
          </w:pPr>
          <w:r w:rsidRPr="00900EFC">
            <w:rPr>
              <w:rStyle w:val="PlaceholderText"/>
            </w:rPr>
            <w:t>[Title]</w:t>
          </w:r>
        </w:p>
      </w:docPartBody>
    </w:docPart>
    <w:docPart>
      <w:docPartPr>
        <w:name w:val="41D7676F2A7C42808E73473E319E9B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B265B-002A-4C09-A3A7-CD088285D5F4}"/>
      </w:docPartPr>
      <w:docPartBody>
        <w:p w:rsidR="00092F01" w:rsidRDefault="006E03A4">
          <w:pPr>
            <w:pStyle w:val="41D7676F2A7C42808E73473E319E9B91"/>
          </w:pPr>
          <w:r w:rsidRPr="00900EF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3A4"/>
    <w:rsid w:val="00092F01"/>
    <w:rsid w:val="00214C50"/>
    <w:rsid w:val="006E03A4"/>
    <w:rsid w:val="008B2B2C"/>
    <w:rsid w:val="00B2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F074B38CE844BFA80E9276A2DDF1D28">
    <w:name w:val="8F074B38CE844BFA80E9276A2DDF1D28"/>
  </w:style>
  <w:style w:type="paragraph" w:customStyle="1" w:styleId="41D7676F2A7C42808E73473E319E9B91">
    <w:name w:val="41D7676F2A7C42808E73473E319E9B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Jump2I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D001"/>
      </a:accent1>
      <a:accent2>
        <a:srgbClr val="7F7F7F"/>
      </a:accent2>
      <a:accent3>
        <a:srgbClr val="7EB92B"/>
      </a:accent3>
      <a:accent4>
        <a:srgbClr val="2BA4DD"/>
      </a:accent4>
      <a:accent5>
        <a:srgbClr val="BA0C2F"/>
      </a:accent5>
      <a:accent6>
        <a:srgbClr val="FFFFF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1E2DEF392F344BA6D12E12DC433AFA" ma:contentTypeVersion="9" ma:contentTypeDescription="Create a new document." ma:contentTypeScope="" ma:versionID="587db582dc48d090ab45cfafd756b3e6">
  <xsd:schema xmlns:xsd="http://www.w3.org/2001/XMLSchema" xmlns:xs="http://www.w3.org/2001/XMLSchema" xmlns:p="http://schemas.microsoft.com/office/2006/metadata/properties" xmlns:ns2="bdc4d22c-07cb-475d-9804-8a84844c5ace" targetNamespace="http://schemas.microsoft.com/office/2006/metadata/properties" ma:root="true" ma:fieldsID="a80dc78ba9d85f737ece86db66c18c9e" ns2:_="">
    <xsd:import namespace="bdc4d22c-07cb-475d-9804-8a84844c5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c4d22c-07cb-475d-9804-8a84844c5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DD8FA-A62B-4A35-940E-35B96F56E8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3F27A72-87E1-46AA-856B-A92C868C6B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c4d22c-07cb-475d-9804-8a84844c5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327B66-8E6B-43EC-B0C7-381B3B1EA5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405901-3054-4011-BF26-966052E39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Jump2IT Document Template.dotx</Template>
  <TotalTime>6</TotalTime>
  <Pages>5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Cascading Style Sheets</vt:lpstr>
    </vt:vector>
  </TitlesOfParts>
  <Company>ITCE</Company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Cascading Style Sheets</dc:title>
  <dc:subject/>
  <dc:creator>Niko Kozhabashev</dc:creator>
  <cp:keywords/>
  <dc:description/>
  <cp:lastModifiedBy>Stoil Valkov</cp:lastModifiedBy>
  <cp:revision>3</cp:revision>
  <dcterms:created xsi:type="dcterms:W3CDTF">2020-05-21T18:06:00Z</dcterms:created>
  <dcterms:modified xsi:type="dcterms:W3CDTF">2020-05-26T11:33:00Z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0x010100C21E2DEF392F344BA6D12E12DC433AFA</vt:lpwstr>
  </property>
</Properties>
</file>